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8B6D0" w14:textId="77777777" w:rsidR="003218FF" w:rsidRPr="00B10E7E" w:rsidRDefault="003218FF" w:rsidP="003218FF">
      <w:pPr>
        <w:suppressAutoHyphens/>
        <w:autoSpaceDE w:val="0"/>
        <w:autoSpaceDN w:val="0"/>
        <w:adjustRightInd w:val="0"/>
        <w:jc w:val="center"/>
        <w:rPr>
          <w:sz w:val="28"/>
          <w:szCs w:val="28"/>
          <w:lang w:val="en"/>
        </w:rPr>
      </w:pPr>
      <w:commentRangeStart w:id="0"/>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commentRangeEnd w:id="0"/>
      <w:r w:rsidR="007E7FF7">
        <w:rPr>
          <w:rStyle w:val="CommentReference"/>
        </w:rPr>
        <w:commentReference w:id="0"/>
      </w:r>
    </w:p>
    <w:p w14:paraId="1FCA1923" w14:textId="77777777" w:rsidR="003218FF" w:rsidRPr="007E7FF7" w:rsidRDefault="003218FF" w:rsidP="003218FF">
      <w:pPr>
        <w:suppressAutoHyphens/>
        <w:autoSpaceDE w:val="0"/>
        <w:autoSpaceDN w:val="0"/>
        <w:adjustRightInd w:val="0"/>
        <w:jc w:val="center"/>
        <w:rPr>
          <w:sz w:val="28"/>
          <w:szCs w:val="28"/>
        </w:rPr>
      </w:pPr>
      <w:commentRangeStart w:id="1"/>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commentRangeEnd w:id="1"/>
      <w:r w:rsidR="007E7FF7">
        <w:rPr>
          <w:rStyle w:val="CommentReference"/>
        </w:rPr>
        <w:commentReference w:id="1"/>
      </w:r>
    </w:p>
    <w:p w14:paraId="273329CF" w14:textId="77777777" w:rsidR="003218FF" w:rsidRPr="00B10E7E" w:rsidRDefault="003218FF" w:rsidP="003218FF">
      <w:pPr>
        <w:suppressAutoHyphens/>
        <w:autoSpaceDE w:val="0"/>
        <w:autoSpaceDN w:val="0"/>
        <w:adjustRightInd w:val="0"/>
        <w:jc w:val="center"/>
        <w:rPr>
          <w:sz w:val="28"/>
          <w:szCs w:val="28"/>
          <w:lang w:val="en"/>
        </w:rPr>
      </w:pPr>
      <w:commentRangeStart w:id="2"/>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commentRangeEnd w:id="2"/>
      <w:r w:rsidR="007E7FF7">
        <w:rPr>
          <w:rStyle w:val="CommentReference"/>
        </w:rPr>
        <w:commentReference w:id="2"/>
      </w:r>
    </w:p>
    <w:p w14:paraId="70D7B8B9" w14:textId="77777777" w:rsidR="003218FF" w:rsidRPr="00B10E7E" w:rsidRDefault="003218FF" w:rsidP="003218FF">
      <w:pPr>
        <w:suppressAutoHyphens/>
        <w:autoSpaceDE w:val="0"/>
        <w:autoSpaceDN w:val="0"/>
        <w:adjustRightInd w:val="0"/>
        <w:ind w:firstLine="720"/>
        <w:jc w:val="center"/>
        <w:rPr>
          <w:lang w:val="en"/>
        </w:rPr>
      </w:pPr>
    </w:p>
    <w:p w14:paraId="1ED678D6"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498D41D" wp14:editId="360E2C7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4E66550" w14:textId="77777777" w:rsidR="003218FF" w:rsidRPr="00B10E7E" w:rsidRDefault="003218FF" w:rsidP="003218FF">
      <w:pPr>
        <w:suppressAutoHyphens/>
        <w:autoSpaceDE w:val="0"/>
        <w:autoSpaceDN w:val="0"/>
        <w:adjustRightInd w:val="0"/>
        <w:ind w:firstLine="720"/>
        <w:rPr>
          <w:b/>
          <w:bCs/>
          <w:sz w:val="28"/>
          <w:szCs w:val="28"/>
          <w:lang w:val="en"/>
        </w:rPr>
      </w:pPr>
    </w:p>
    <w:p w14:paraId="35C9710D" w14:textId="77777777"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E766EA">
        <w:rPr>
          <w:b/>
          <w:bCs/>
          <w:sz w:val="32"/>
          <w:szCs w:val="32"/>
          <w:lang w:val="en"/>
        </w:rPr>
        <w:t>BÀI TẬP LỚN/</w:t>
      </w:r>
      <w:commentRangeStart w:id="3"/>
      <w:r w:rsidR="00DB7595">
        <w:rPr>
          <w:b/>
          <w:bCs/>
          <w:sz w:val="32"/>
          <w:szCs w:val="32"/>
          <w:lang w:val="en"/>
        </w:rPr>
        <w:t>ĐỒ ÁN</w:t>
      </w:r>
      <w:r w:rsidR="00E766EA">
        <w:rPr>
          <w:b/>
          <w:bCs/>
          <w:sz w:val="32"/>
          <w:szCs w:val="32"/>
          <w:lang w:val="en"/>
        </w:rPr>
        <w:t xml:space="preserve"> CUỐI KÌ</w:t>
      </w:r>
      <w:r w:rsidR="00DB7595">
        <w:rPr>
          <w:b/>
          <w:bCs/>
          <w:sz w:val="32"/>
          <w:szCs w:val="32"/>
          <w:lang w:val="en"/>
        </w:rPr>
        <w:t xml:space="preserve"> MÔN </w:t>
      </w:r>
      <w:r w:rsidR="002D4629">
        <w:rPr>
          <w:b/>
          <w:bCs/>
          <w:sz w:val="32"/>
          <w:szCs w:val="32"/>
          <w:lang w:val="en"/>
        </w:rPr>
        <w:t>………………….</w:t>
      </w:r>
      <w:commentRangeEnd w:id="3"/>
      <w:r>
        <w:rPr>
          <w:rStyle w:val="CommentReference"/>
        </w:rPr>
        <w:commentReference w:id="3"/>
      </w:r>
      <w:r>
        <w:rPr>
          <w:b/>
          <w:bCs/>
          <w:sz w:val="32"/>
          <w:szCs w:val="32"/>
          <w:lang w:val="en"/>
        </w:rPr>
        <w:tab/>
      </w:r>
    </w:p>
    <w:p w14:paraId="0C02C20A"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0DAA397" w14:textId="77777777" w:rsidR="003218FF" w:rsidRPr="00B10E7E" w:rsidRDefault="003218FF" w:rsidP="003218FF">
      <w:pPr>
        <w:suppressAutoHyphens/>
        <w:autoSpaceDE w:val="0"/>
        <w:autoSpaceDN w:val="0"/>
        <w:adjustRightInd w:val="0"/>
        <w:spacing w:line="360" w:lineRule="auto"/>
        <w:rPr>
          <w:b/>
          <w:bCs/>
          <w:lang w:val="en"/>
        </w:rPr>
      </w:pPr>
    </w:p>
    <w:p w14:paraId="3EC2CD45" w14:textId="77777777" w:rsidR="003218FF" w:rsidRPr="00B10E7E" w:rsidRDefault="002D4629" w:rsidP="003218FF">
      <w:pPr>
        <w:suppressAutoHyphens/>
        <w:autoSpaceDE w:val="0"/>
        <w:autoSpaceDN w:val="0"/>
        <w:adjustRightInd w:val="0"/>
        <w:spacing w:line="360" w:lineRule="auto"/>
        <w:jc w:val="center"/>
        <w:rPr>
          <w:b/>
          <w:bCs/>
          <w:sz w:val="48"/>
          <w:szCs w:val="48"/>
          <w:lang w:val="en"/>
        </w:rPr>
      </w:pPr>
      <w:commentRangeStart w:id="4"/>
      <w:r>
        <w:rPr>
          <w:b/>
          <w:bCs/>
          <w:sz w:val="48"/>
          <w:szCs w:val="48"/>
          <w:lang w:val="en"/>
        </w:rPr>
        <w:t>…tên đề tài…</w:t>
      </w:r>
      <w:commentRangeEnd w:id="4"/>
      <w:r w:rsidR="00D34D21">
        <w:rPr>
          <w:rStyle w:val="CommentReference"/>
        </w:rPr>
        <w:commentReference w:id="4"/>
      </w:r>
    </w:p>
    <w:p w14:paraId="52499BBE"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6CE8B365" w14:textId="77777777" w:rsidR="003218FF" w:rsidRPr="00B10E7E" w:rsidRDefault="003218FF" w:rsidP="003218FF">
      <w:pPr>
        <w:suppressAutoHyphens/>
        <w:autoSpaceDE w:val="0"/>
        <w:autoSpaceDN w:val="0"/>
        <w:adjustRightInd w:val="0"/>
        <w:spacing w:line="360" w:lineRule="auto"/>
        <w:jc w:val="center"/>
        <w:rPr>
          <w:b/>
          <w:bCs/>
          <w:lang w:val="en"/>
        </w:rPr>
      </w:pPr>
    </w:p>
    <w:p w14:paraId="36370EB2" w14:textId="77777777" w:rsidR="003218FF" w:rsidRPr="00B10E7E" w:rsidRDefault="003218FF" w:rsidP="003218FF">
      <w:pPr>
        <w:suppressAutoHyphens/>
        <w:autoSpaceDE w:val="0"/>
        <w:autoSpaceDN w:val="0"/>
        <w:adjustRightInd w:val="0"/>
        <w:spacing w:line="360" w:lineRule="auto"/>
        <w:jc w:val="both"/>
        <w:rPr>
          <w:b/>
          <w:bCs/>
          <w:lang w:val="en"/>
        </w:rPr>
      </w:pPr>
    </w:p>
    <w:p w14:paraId="793B96CE"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7E155C5C" w14:textId="77777777" w:rsidR="003218FF" w:rsidRPr="00B10E7E" w:rsidRDefault="003218FF" w:rsidP="003218FF">
      <w:pPr>
        <w:suppressAutoHyphens/>
        <w:autoSpaceDE w:val="0"/>
        <w:autoSpaceDN w:val="0"/>
        <w:adjustRightInd w:val="0"/>
        <w:spacing w:line="360" w:lineRule="auto"/>
        <w:jc w:val="both"/>
        <w:rPr>
          <w:b/>
          <w:bCs/>
          <w:lang w:val="en"/>
        </w:rPr>
      </w:pPr>
    </w:p>
    <w:p w14:paraId="14853B9F" w14:textId="77777777" w:rsidR="003218FF" w:rsidRPr="00B10E7E" w:rsidRDefault="003218FF" w:rsidP="003218FF">
      <w:pPr>
        <w:suppressAutoHyphens/>
        <w:autoSpaceDE w:val="0"/>
        <w:autoSpaceDN w:val="0"/>
        <w:adjustRightInd w:val="0"/>
        <w:spacing w:line="360" w:lineRule="auto"/>
        <w:jc w:val="both"/>
        <w:rPr>
          <w:b/>
          <w:bCs/>
          <w:lang w:val="en"/>
        </w:rPr>
      </w:pPr>
    </w:p>
    <w:p w14:paraId="564D0286" w14:textId="77777777" w:rsidR="003218FF" w:rsidRPr="00B10E7E" w:rsidRDefault="003218FF" w:rsidP="003218FF">
      <w:pPr>
        <w:suppressAutoHyphens/>
        <w:autoSpaceDE w:val="0"/>
        <w:autoSpaceDN w:val="0"/>
        <w:adjustRightInd w:val="0"/>
        <w:spacing w:line="360" w:lineRule="auto"/>
        <w:jc w:val="both"/>
        <w:rPr>
          <w:b/>
          <w:bCs/>
          <w:lang w:val="en"/>
        </w:rPr>
      </w:pPr>
    </w:p>
    <w:p w14:paraId="6366BE9F" w14:textId="77777777" w:rsidR="003218FF" w:rsidRPr="00B10E7E" w:rsidRDefault="003218FF" w:rsidP="003218FF">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commentRangeStart w:id="5"/>
      <w:r w:rsidRPr="00CA1C39">
        <w:rPr>
          <w:b/>
          <w:sz w:val="28"/>
          <w:szCs w:val="28"/>
          <w:lang w:val="vi-VN"/>
        </w:rPr>
        <w:t>T</w:t>
      </w:r>
      <w:r w:rsidRPr="00CA1C39">
        <w:rPr>
          <w:b/>
          <w:sz w:val="28"/>
          <w:szCs w:val="28"/>
        </w:rPr>
        <w:t>S</w:t>
      </w:r>
      <w:r w:rsidRPr="00CA1C39">
        <w:rPr>
          <w:b/>
          <w:sz w:val="28"/>
          <w:szCs w:val="28"/>
          <w:lang w:val="vi-VN"/>
        </w:rPr>
        <w:t xml:space="preserve"> NGUYỄN VĂN A</w:t>
      </w:r>
      <w:commentRangeEnd w:id="5"/>
      <w:r w:rsidR="00650D6A" w:rsidRPr="00CA1C39">
        <w:rPr>
          <w:rStyle w:val="CommentReference"/>
          <w:b/>
        </w:rPr>
        <w:commentReference w:id="5"/>
      </w:r>
    </w:p>
    <w:p w14:paraId="77ABC1D6"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commentRangeStart w:id="6"/>
      <w:r w:rsidRPr="003218FF">
        <w:rPr>
          <w:b/>
          <w:bCs/>
          <w:sz w:val="28"/>
          <w:szCs w:val="28"/>
          <w:lang w:val="vi-VN"/>
        </w:rPr>
        <w:t>NGUYỄN THỊ B</w:t>
      </w:r>
      <w:commentRangeEnd w:id="6"/>
      <w:r w:rsidR="00CA1C39">
        <w:rPr>
          <w:rStyle w:val="CommentReference"/>
        </w:rPr>
        <w:commentReference w:id="6"/>
      </w:r>
      <w:r w:rsidR="00DD74FD">
        <w:rPr>
          <w:b/>
          <w:bCs/>
          <w:sz w:val="28"/>
          <w:szCs w:val="28"/>
        </w:rPr>
        <w:t xml:space="preserve"> – MSSV</w:t>
      </w:r>
    </w:p>
    <w:p w14:paraId="1338140C" w14:textId="77777777" w:rsidR="00291721" w:rsidRPr="00DD74FD" w:rsidRDefault="00291721" w:rsidP="003218FF">
      <w:pPr>
        <w:suppressAutoHyphens/>
        <w:autoSpaceDE w:val="0"/>
        <w:autoSpaceDN w:val="0"/>
        <w:adjustRightInd w:val="0"/>
        <w:spacing w:line="360" w:lineRule="auto"/>
        <w:jc w:val="right"/>
        <w:rPr>
          <w:b/>
          <w:sz w:val="28"/>
          <w:szCs w:val="28"/>
        </w:rPr>
      </w:pPr>
      <w:r w:rsidRPr="00CA1C39">
        <w:rPr>
          <w:b/>
          <w:sz w:val="28"/>
          <w:szCs w:val="28"/>
          <w:lang w:val="vi-VN"/>
        </w:rPr>
        <w:t>TRẦN VĂN C</w:t>
      </w:r>
      <w:r w:rsidR="00DD74FD">
        <w:rPr>
          <w:b/>
          <w:sz w:val="28"/>
          <w:szCs w:val="28"/>
        </w:rPr>
        <w:t xml:space="preserve"> – MSSV</w:t>
      </w:r>
    </w:p>
    <w:p w14:paraId="6965DA03"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10050301</w:t>
      </w:r>
    </w:p>
    <w:p w14:paraId="03699423"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17</w:t>
      </w:r>
    </w:p>
    <w:p w14:paraId="0464BD8A" w14:textId="77777777" w:rsidR="003218FF" w:rsidRDefault="003218FF" w:rsidP="003218FF">
      <w:pPr>
        <w:suppressAutoHyphens/>
        <w:autoSpaceDE w:val="0"/>
        <w:autoSpaceDN w:val="0"/>
        <w:adjustRightInd w:val="0"/>
        <w:jc w:val="center"/>
        <w:rPr>
          <w:b/>
          <w:bCs/>
          <w:lang w:val="vi-VN"/>
        </w:rPr>
      </w:pPr>
    </w:p>
    <w:p w14:paraId="27C7FACD" w14:textId="77777777" w:rsidR="002D4629" w:rsidRDefault="002D4629" w:rsidP="003218FF">
      <w:pPr>
        <w:suppressAutoHyphens/>
        <w:autoSpaceDE w:val="0"/>
        <w:autoSpaceDN w:val="0"/>
        <w:adjustRightInd w:val="0"/>
        <w:jc w:val="center"/>
        <w:rPr>
          <w:b/>
          <w:bCs/>
          <w:lang w:val="vi-VN"/>
        </w:rPr>
      </w:pPr>
    </w:p>
    <w:p w14:paraId="3DED4FA2" w14:textId="77777777" w:rsidR="002D4629" w:rsidRDefault="002D4629" w:rsidP="003218FF">
      <w:pPr>
        <w:suppressAutoHyphens/>
        <w:autoSpaceDE w:val="0"/>
        <w:autoSpaceDN w:val="0"/>
        <w:adjustRightInd w:val="0"/>
        <w:jc w:val="center"/>
        <w:rPr>
          <w:b/>
          <w:bCs/>
          <w:lang w:val="vi-VN"/>
        </w:rPr>
      </w:pPr>
    </w:p>
    <w:p w14:paraId="5414C66D" w14:textId="77777777" w:rsidR="002D4629" w:rsidRDefault="002D4629" w:rsidP="003218FF">
      <w:pPr>
        <w:suppressAutoHyphens/>
        <w:autoSpaceDE w:val="0"/>
        <w:autoSpaceDN w:val="0"/>
        <w:adjustRightInd w:val="0"/>
        <w:jc w:val="center"/>
        <w:rPr>
          <w:b/>
          <w:bCs/>
          <w:lang w:val="vi-VN"/>
        </w:rPr>
      </w:pPr>
    </w:p>
    <w:p w14:paraId="3C0D35DD" w14:textId="77777777" w:rsidR="00B118C8" w:rsidRDefault="003218FF" w:rsidP="00291721">
      <w:pPr>
        <w:suppressAutoHyphens/>
        <w:autoSpaceDE w:val="0"/>
        <w:autoSpaceDN w:val="0"/>
        <w:adjustRightInd w:val="0"/>
        <w:jc w:val="center"/>
        <w:rPr>
          <w:b/>
          <w:bCs/>
          <w:iCs/>
          <w:sz w:val="28"/>
          <w:szCs w:val="28"/>
          <w:lang w:val="vi-VN"/>
        </w:rPr>
        <w:sectPr w:rsidR="00B118C8" w:rsidSect="005D5C20">
          <w:headerReference w:type="default" r:id="rId12"/>
          <w:pgSz w:w="12240" w:h="15840"/>
          <w:pgMar w:top="1985" w:right="1134" w:bottom="1701" w:left="1985" w:header="720" w:footer="720" w:gutter="0"/>
          <w:cols w:space="720"/>
          <w:docGrid w:linePitch="360"/>
        </w:sectPr>
      </w:pPr>
      <w:commentRangeStart w:id="7"/>
      <w:r w:rsidRPr="00CA1C39">
        <w:rPr>
          <w:b/>
          <w:bCs/>
          <w:iCs/>
          <w:sz w:val="28"/>
          <w:szCs w:val="28"/>
          <w:lang w:val="vi-VN"/>
        </w:rPr>
        <w:t>THÀNH PHỐ HỒ CHÍ MINH, NĂM 2014</w:t>
      </w:r>
      <w:commentRangeEnd w:id="7"/>
      <w:r w:rsidR="00DB7595">
        <w:rPr>
          <w:rStyle w:val="CommentReference"/>
        </w:rPr>
        <w:commentReference w:id="7"/>
      </w:r>
    </w:p>
    <w:p w14:paraId="61D83933"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3F17322B"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77EC70E3"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44B3A96E" w14:textId="77777777" w:rsidR="003218FF" w:rsidRPr="00B10E7E" w:rsidRDefault="003218FF" w:rsidP="003218FF">
      <w:pPr>
        <w:suppressAutoHyphens/>
        <w:autoSpaceDE w:val="0"/>
        <w:autoSpaceDN w:val="0"/>
        <w:adjustRightInd w:val="0"/>
        <w:ind w:firstLine="720"/>
        <w:jc w:val="center"/>
        <w:rPr>
          <w:lang w:val="en"/>
        </w:rPr>
      </w:pPr>
    </w:p>
    <w:p w14:paraId="3B77A944"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58CD639E" wp14:editId="5A7384A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8A57A67" w14:textId="77777777" w:rsidR="003218FF" w:rsidRPr="00B10E7E" w:rsidRDefault="003218FF" w:rsidP="003218FF">
      <w:pPr>
        <w:suppressAutoHyphens/>
        <w:autoSpaceDE w:val="0"/>
        <w:autoSpaceDN w:val="0"/>
        <w:adjustRightInd w:val="0"/>
        <w:ind w:firstLine="720"/>
        <w:rPr>
          <w:b/>
          <w:bCs/>
          <w:sz w:val="28"/>
          <w:szCs w:val="28"/>
          <w:lang w:val="en"/>
        </w:rPr>
      </w:pPr>
    </w:p>
    <w:p w14:paraId="7F55C66A" w14:textId="77777777" w:rsidR="003218FF" w:rsidRPr="00B10E7E" w:rsidRDefault="003218FF" w:rsidP="003218FF">
      <w:pPr>
        <w:suppressAutoHyphens/>
        <w:autoSpaceDE w:val="0"/>
        <w:autoSpaceDN w:val="0"/>
        <w:adjustRightInd w:val="0"/>
        <w:ind w:firstLine="720"/>
        <w:rPr>
          <w:b/>
          <w:bCs/>
          <w:sz w:val="28"/>
          <w:szCs w:val="28"/>
          <w:lang w:val="en"/>
        </w:rPr>
      </w:pPr>
    </w:p>
    <w:p w14:paraId="18A9BA3C" w14:textId="77777777" w:rsidR="002D4629" w:rsidRPr="00B10E7E" w:rsidRDefault="00E766EA" w:rsidP="002D4629">
      <w:pPr>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BÀI TẬP LỚN/ĐỒ ÁN CUỐI KÌ MÔN ………………….</w:t>
      </w:r>
      <w:r w:rsidR="002D4629">
        <w:rPr>
          <w:b/>
          <w:bCs/>
          <w:sz w:val="32"/>
          <w:szCs w:val="32"/>
          <w:lang w:val="en"/>
        </w:rPr>
        <w:t xml:space="preserve"> </w:t>
      </w:r>
    </w:p>
    <w:p w14:paraId="425A4EA9" w14:textId="77777777" w:rsidR="002D4629" w:rsidRPr="00B10E7E" w:rsidRDefault="002D4629" w:rsidP="002D4629">
      <w:pPr>
        <w:suppressAutoHyphens/>
        <w:autoSpaceDE w:val="0"/>
        <w:autoSpaceDN w:val="0"/>
        <w:adjustRightInd w:val="0"/>
        <w:spacing w:line="360" w:lineRule="auto"/>
        <w:rPr>
          <w:b/>
          <w:bCs/>
          <w:lang w:val="en"/>
        </w:rPr>
      </w:pPr>
    </w:p>
    <w:p w14:paraId="1D889272" w14:textId="77777777" w:rsidR="002D4629" w:rsidRDefault="002D4629" w:rsidP="002D4629">
      <w:pPr>
        <w:suppressAutoHyphens/>
        <w:autoSpaceDE w:val="0"/>
        <w:autoSpaceDN w:val="0"/>
        <w:adjustRightInd w:val="0"/>
        <w:spacing w:line="360" w:lineRule="auto"/>
        <w:rPr>
          <w:b/>
          <w:bCs/>
          <w:lang w:val="en"/>
        </w:rPr>
      </w:pPr>
    </w:p>
    <w:p w14:paraId="1B66EC38" w14:textId="77777777" w:rsidR="00E766EA" w:rsidRDefault="00E766EA" w:rsidP="002D4629">
      <w:pPr>
        <w:suppressAutoHyphens/>
        <w:autoSpaceDE w:val="0"/>
        <w:autoSpaceDN w:val="0"/>
        <w:adjustRightInd w:val="0"/>
        <w:spacing w:line="360" w:lineRule="auto"/>
        <w:rPr>
          <w:b/>
          <w:bCs/>
          <w:lang w:val="en"/>
        </w:rPr>
      </w:pPr>
    </w:p>
    <w:p w14:paraId="5680DAC9" w14:textId="77777777" w:rsidR="002D4629" w:rsidRPr="00B10E7E" w:rsidRDefault="002D4629" w:rsidP="002D4629">
      <w:pPr>
        <w:suppressAutoHyphens/>
        <w:autoSpaceDE w:val="0"/>
        <w:autoSpaceDN w:val="0"/>
        <w:adjustRightInd w:val="0"/>
        <w:spacing w:line="360" w:lineRule="auto"/>
        <w:jc w:val="center"/>
        <w:rPr>
          <w:b/>
          <w:bCs/>
          <w:sz w:val="48"/>
          <w:szCs w:val="48"/>
          <w:lang w:val="en"/>
        </w:rPr>
      </w:pPr>
      <w:r>
        <w:rPr>
          <w:b/>
          <w:bCs/>
          <w:sz w:val="48"/>
          <w:szCs w:val="48"/>
          <w:lang w:val="en"/>
        </w:rPr>
        <w:t>…tên đề tài…</w:t>
      </w:r>
    </w:p>
    <w:p w14:paraId="285644EF" w14:textId="77777777"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109F5E97" w14:textId="77777777" w:rsidR="003218FF" w:rsidRPr="00B10E7E" w:rsidRDefault="003218FF" w:rsidP="003218FF">
      <w:pPr>
        <w:suppressAutoHyphens/>
        <w:autoSpaceDE w:val="0"/>
        <w:autoSpaceDN w:val="0"/>
        <w:adjustRightInd w:val="0"/>
        <w:jc w:val="both"/>
        <w:rPr>
          <w:b/>
          <w:bCs/>
          <w:lang w:val="en"/>
        </w:rPr>
      </w:pPr>
    </w:p>
    <w:p w14:paraId="4CFC918F" w14:textId="77777777" w:rsidR="003218FF" w:rsidRPr="00B10E7E" w:rsidRDefault="003218FF" w:rsidP="003218FF">
      <w:pPr>
        <w:suppressAutoHyphens/>
        <w:autoSpaceDE w:val="0"/>
        <w:autoSpaceDN w:val="0"/>
        <w:adjustRightInd w:val="0"/>
        <w:jc w:val="both"/>
        <w:rPr>
          <w:b/>
          <w:bCs/>
          <w:lang w:val="en"/>
        </w:rPr>
      </w:pPr>
    </w:p>
    <w:p w14:paraId="1068F877" w14:textId="77777777" w:rsidR="003218FF" w:rsidRDefault="003218FF" w:rsidP="003218FF">
      <w:pPr>
        <w:suppressAutoHyphens/>
        <w:autoSpaceDE w:val="0"/>
        <w:autoSpaceDN w:val="0"/>
        <w:adjustRightInd w:val="0"/>
        <w:jc w:val="both"/>
        <w:rPr>
          <w:b/>
          <w:bCs/>
          <w:lang w:val="en"/>
        </w:rPr>
      </w:pPr>
    </w:p>
    <w:p w14:paraId="261094B8" w14:textId="77777777" w:rsidR="003218FF" w:rsidRPr="00B10E7E" w:rsidRDefault="003218FF" w:rsidP="003218FF">
      <w:pPr>
        <w:suppressAutoHyphens/>
        <w:autoSpaceDE w:val="0"/>
        <w:autoSpaceDN w:val="0"/>
        <w:adjustRightInd w:val="0"/>
        <w:jc w:val="both"/>
        <w:rPr>
          <w:b/>
          <w:bCs/>
          <w:lang w:val="en"/>
        </w:rPr>
      </w:pPr>
    </w:p>
    <w:p w14:paraId="6526261E" w14:textId="77777777" w:rsidR="003218FF" w:rsidRPr="00B10E7E" w:rsidRDefault="003218FF" w:rsidP="003218FF">
      <w:pPr>
        <w:suppressAutoHyphens/>
        <w:autoSpaceDE w:val="0"/>
        <w:autoSpaceDN w:val="0"/>
        <w:adjustRightInd w:val="0"/>
        <w:jc w:val="both"/>
        <w:rPr>
          <w:b/>
          <w:bCs/>
          <w:lang w:val="en"/>
        </w:rPr>
      </w:pPr>
    </w:p>
    <w:p w14:paraId="03912D7C" w14:textId="77777777" w:rsidR="003218FF" w:rsidRPr="00B10E7E" w:rsidRDefault="003218FF" w:rsidP="003218FF">
      <w:pPr>
        <w:suppressAutoHyphens/>
        <w:autoSpaceDE w:val="0"/>
        <w:autoSpaceDN w:val="0"/>
        <w:adjustRightInd w:val="0"/>
        <w:jc w:val="right"/>
        <w:rPr>
          <w:sz w:val="28"/>
          <w:szCs w:val="28"/>
          <w:lang w:val="vi-VN"/>
        </w:rPr>
      </w:pPr>
      <w:r w:rsidRPr="00B10E7E">
        <w:rPr>
          <w:sz w:val="28"/>
          <w:szCs w:val="28"/>
          <w:lang w:val="en"/>
        </w:rPr>
        <w:t>Người h</w:t>
      </w:r>
      <w:r w:rsidRPr="00B10E7E">
        <w:rPr>
          <w:sz w:val="28"/>
          <w:szCs w:val="28"/>
          <w:lang w:val="vi-VN"/>
        </w:rPr>
        <w:t xml:space="preserve">ướng dẫn: </w:t>
      </w:r>
      <w:r w:rsidRPr="00CA1C39">
        <w:rPr>
          <w:b/>
          <w:sz w:val="28"/>
          <w:szCs w:val="28"/>
          <w:lang w:val="vi-VN"/>
        </w:rPr>
        <w:t>T</w:t>
      </w:r>
      <w:r w:rsidRPr="00CA1C39">
        <w:rPr>
          <w:b/>
          <w:sz w:val="28"/>
          <w:szCs w:val="28"/>
        </w:rPr>
        <w:t>S</w:t>
      </w:r>
      <w:r w:rsidRPr="00CA1C39">
        <w:rPr>
          <w:b/>
          <w:sz w:val="28"/>
          <w:szCs w:val="28"/>
          <w:lang w:val="vi-VN"/>
        </w:rPr>
        <w:t xml:space="preserve"> NGUYỄN VĂN A</w:t>
      </w:r>
    </w:p>
    <w:p w14:paraId="738AA6B1" w14:textId="77777777" w:rsidR="003218FF" w:rsidRPr="00CA1C39" w:rsidRDefault="003218FF" w:rsidP="003218FF">
      <w:pPr>
        <w:suppressAutoHyphens/>
        <w:autoSpaceDE w:val="0"/>
        <w:autoSpaceDN w:val="0"/>
        <w:adjustRightInd w:val="0"/>
        <w:jc w:val="right"/>
        <w:rPr>
          <w:b/>
          <w:bCs/>
          <w:sz w:val="28"/>
          <w:szCs w:val="28"/>
          <w:lang w:val="vi-VN"/>
        </w:rPr>
      </w:pPr>
      <w:r w:rsidRPr="00CA1C39">
        <w:rPr>
          <w:sz w:val="28"/>
          <w:szCs w:val="28"/>
          <w:lang w:val="vi-VN"/>
        </w:rPr>
        <w:t>Người thực hiện:</w:t>
      </w:r>
      <w:r w:rsidRPr="00CA1C39">
        <w:rPr>
          <w:b/>
          <w:bCs/>
          <w:sz w:val="28"/>
          <w:szCs w:val="28"/>
          <w:lang w:val="vi-VN"/>
        </w:rPr>
        <w:t xml:space="preserve">    NGUYỄN THỊ B</w:t>
      </w:r>
    </w:p>
    <w:p w14:paraId="2929BA6E" w14:textId="77777777" w:rsidR="00CA1C39" w:rsidRPr="00CA1C39" w:rsidRDefault="00CA1C39" w:rsidP="003218FF">
      <w:pPr>
        <w:suppressAutoHyphens/>
        <w:autoSpaceDE w:val="0"/>
        <w:autoSpaceDN w:val="0"/>
        <w:adjustRightInd w:val="0"/>
        <w:jc w:val="right"/>
        <w:rPr>
          <w:sz w:val="28"/>
          <w:szCs w:val="28"/>
          <w:lang w:val="vi-VN"/>
        </w:rPr>
      </w:pPr>
      <w:r w:rsidRPr="00CA1C39">
        <w:rPr>
          <w:b/>
          <w:bCs/>
          <w:sz w:val="28"/>
          <w:szCs w:val="28"/>
          <w:lang w:val="vi-VN"/>
        </w:rPr>
        <w:t>TRẦN VĂN C</w:t>
      </w:r>
    </w:p>
    <w:p w14:paraId="40E1D79E" w14:textId="77777777"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CA1C39" w:rsidRPr="00CA1C39">
        <w:rPr>
          <w:b/>
          <w:bCs/>
          <w:sz w:val="28"/>
          <w:szCs w:val="28"/>
          <w:lang w:val="vi-VN"/>
        </w:rPr>
        <w:t>10050301</w:t>
      </w:r>
    </w:p>
    <w:p w14:paraId="33199114" w14:textId="77777777"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CA1C39" w:rsidRPr="00CA1C39">
        <w:rPr>
          <w:b/>
          <w:bCs/>
          <w:sz w:val="28"/>
          <w:szCs w:val="28"/>
          <w:lang w:val="vi-VN"/>
        </w:rPr>
        <w:t>16</w:t>
      </w:r>
    </w:p>
    <w:p w14:paraId="76DF8D72" w14:textId="77777777" w:rsidR="003218FF" w:rsidRDefault="003218FF" w:rsidP="003218FF">
      <w:pPr>
        <w:suppressAutoHyphens/>
        <w:autoSpaceDE w:val="0"/>
        <w:autoSpaceDN w:val="0"/>
        <w:adjustRightInd w:val="0"/>
        <w:rPr>
          <w:b/>
          <w:bCs/>
          <w:sz w:val="28"/>
          <w:szCs w:val="28"/>
          <w:lang w:val="vi-VN"/>
        </w:rPr>
      </w:pPr>
    </w:p>
    <w:p w14:paraId="79423ECE" w14:textId="77777777" w:rsidR="002D4629" w:rsidRDefault="002D4629" w:rsidP="003218FF">
      <w:pPr>
        <w:suppressAutoHyphens/>
        <w:autoSpaceDE w:val="0"/>
        <w:autoSpaceDN w:val="0"/>
        <w:adjustRightInd w:val="0"/>
        <w:rPr>
          <w:b/>
          <w:bCs/>
          <w:sz w:val="28"/>
          <w:szCs w:val="28"/>
          <w:lang w:val="vi-VN"/>
        </w:rPr>
      </w:pPr>
    </w:p>
    <w:p w14:paraId="7D70505B" w14:textId="77777777" w:rsidR="002D4629" w:rsidRDefault="002D4629" w:rsidP="003218FF">
      <w:pPr>
        <w:suppressAutoHyphens/>
        <w:autoSpaceDE w:val="0"/>
        <w:autoSpaceDN w:val="0"/>
        <w:adjustRightInd w:val="0"/>
        <w:rPr>
          <w:b/>
          <w:bCs/>
          <w:sz w:val="28"/>
          <w:szCs w:val="28"/>
          <w:lang w:val="vi-VN"/>
        </w:rPr>
      </w:pPr>
    </w:p>
    <w:p w14:paraId="58C7A613" w14:textId="77777777" w:rsidR="002D4629" w:rsidRDefault="002D4629" w:rsidP="003218FF">
      <w:pPr>
        <w:suppressAutoHyphens/>
        <w:autoSpaceDE w:val="0"/>
        <w:autoSpaceDN w:val="0"/>
        <w:adjustRightInd w:val="0"/>
        <w:rPr>
          <w:b/>
          <w:bCs/>
          <w:sz w:val="28"/>
          <w:szCs w:val="28"/>
          <w:lang w:val="vi-VN"/>
        </w:rPr>
      </w:pPr>
    </w:p>
    <w:p w14:paraId="7E3AF9D8" w14:textId="77777777" w:rsidR="002D4629" w:rsidRPr="00CA1C39" w:rsidRDefault="002D4629" w:rsidP="003218FF">
      <w:pPr>
        <w:suppressAutoHyphens/>
        <w:autoSpaceDE w:val="0"/>
        <w:autoSpaceDN w:val="0"/>
        <w:adjustRightInd w:val="0"/>
        <w:rPr>
          <w:b/>
          <w:bCs/>
          <w:sz w:val="28"/>
          <w:szCs w:val="28"/>
          <w:lang w:val="vi-VN"/>
        </w:rPr>
      </w:pPr>
    </w:p>
    <w:p w14:paraId="378FD698" w14:textId="77777777" w:rsidR="003218FF" w:rsidRPr="00CA1C39" w:rsidRDefault="003218FF" w:rsidP="003218FF">
      <w:pPr>
        <w:suppressAutoHyphens/>
        <w:autoSpaceDE w:val="0"/>
        <w:autoSpaceDN w:val="0"/>
        <w:adjustRightInd w:val="0"/>
        <w:jc w:val="center"/>
        <w:rPr>
          <w:b/>
          <w:bCs/>
          <w:lang w:val="vi-VN"/>
        </w:rPr>
      </w:pPr>
    </w:p>
    <w:p w14:paraId="24285A44" w14:textId="77777777" w:rsidR="00B118C8" w:rsidRDefault="003218FF" w:rsidP="003218FF">
      <w:pPr>
        <w:suppressAutoHyphens/>
        <w:autoSpaceDE w:val="0"/>
        <w:autoSpaceDN w:val="0"/>
        <w:adjustRightInd w:val="0"/>
        <w:jc w:val="center"/>
        <w:rPr>
          <w:b/>
          <w:bCs/>
          <w:iCs/>
          <w:sz w:val="28"/>
          <w:szCs w:val="28"/>
          <w:lang w:val="vi-VN"/>
        </w:rPr>
        <w:sectPr w:rsidR="00B118C8" w:rsidSect="005D5C20">
          <w:pgSz w:w="12240" w:h="15840"/>
          <w:pgMar w:top="1985" w:right="1134" w:bottom="1701" w:left="1985" w:header="720" w:footer="720" w:gutter="0"/>
          <w:cols w:space="720"/>
          <w:docGrid w:linePitch="360"/>
        </w:sectPr>
      </w:pPr>
      <w:commentRangeStart w:id="8"/>
      <w:r w:rsidRPr="00DB7595">
        <w:rPr>
          <w:b/>
          <w:bCs/>
          <w:iCs/>
          <w:sz w:val="28"/>
          <w:szCs w:val="28"/>
          <w:lang w:val="vi-VN"/>
        </w:rPr>
        <w:t>THÀNH PHỐ HỒ CHÍ MINH,  NĂM 2014</w:t>
      </w:r>
      <w:commentRangeEnd w:id="8"/>
      <w:r w:rsidR="00DB7595">
        <w:rPr>
          <w:rStyle w:val="CommentReference"/>
        </w:rPr>
        <w:commentReference w:id="8"/>
      </w:r>
    </w:p>
    <w:p w14:paraId="3B1B9C66" w14:textId="77777777" w:rsidR="00BB2B2A" w:rsidRPr="00DB7595" w:rsidRDefault="00BB2B2A" w:rsidP="002D796D">
      <w:pPr>
        <w:pStyle w:val="Chng"/>
        <w:jc w:val="center"/>
        <w:rPr>
          <w:lang w:val="vi-VN"/>
        </w:rPr>
      </w:pPr>
      <w:bookmarkStart w:id="9" w:name="_Toc387692905"/>
      <w:r w:rsidRPr="00DB7595">
        <w:rPr>
          <w:lang w:val="vi-VN"/>
        </w:rPr>
        <w:lastRenderedPageBreak/>
        <w:t>LỜI CẢM ƠN</w:t>
      </w:r>
      <w:bookmarkEnd w:id="9"/>
    </w:p>
    <w:p w14:paraId="2D4BC9A6" w14:textId="77777777" w:rsidR="00BB2B2A" w:rsidRPr="00DB7595" w:rsidRDefault="00BB2B2A" w:rsidP="0064189C">
      <w:pPr>
        <w:pStyle w:val="Nidungvnbn"/>
        <w:rPr>
          <w:b/>
          <w:bCs/>
          <w:sz w:val="32"/>
          <w:szCs w:val="32"/>
          <w:lang w:val="vi-VN"/>
        </w:rPr>
      </w:pPr>
      <w:r w:rsidRPr="00DB7595">
        <w:rPr>
          <w:lang w:val="vi-VN"/>
        </w:rPr>
        <w:t xml:space="preserve">Đây là phần tác giả </w:t>
      </w:r>
      <w:r w:rsidRPr="00DB7595">
        <w:rPr>
          <w:b/>
          <w:lang w:val="vi-VN"/>
        </w:rPr>
        <w:t>tự viết</w:t>
      </w:r>
      <w:r w:rsidRPr="00DB7595">
        <w:rPr>
          <w:lang w:val="vi-VN"/>
        </w:rPr>
        <w:t xml:space="preserve"> ngắn gọn, thể hiện sự biết ơn của mình đối với những người đã giúp mình hoàn thành Luận văn/Luận án. Tuyệt đối không sao chép theo mẫu những “lời cảm ơn” đã có.</w:t>
      </w:r>
      <w:r w:rsidRPr="00DB7595">
        <w:rPr>
          <w:b/>
          <w:bCs/>
          <w:sz w:val="32"/>
          <w:szCs w:val="32"/>
          <w:lang w:val="vi-VN"/>
        </w:rPr>
        <w:t xml:space="preserve"> </w:t>
      </w:r>
      <w:r w:rsidRPr="00DB7595">
        <w:rPr>
          <w:b/>
          <w:bCs/>
          <w:sz w:val="32"/>
          <w:szCs w:val="32"/>
          <w:lang w:val="vi-VN"/>
        </w:rPr>
        <w:br w:type="page"/>
      </w:r>
    </w:p>
    <w:p w14:paraId="4F83C1EA" w14:textId="77777777" w:rsidR="003218FF" w:rsidRPr="002D796D" w:rsidRDefault="00B118C8" w:rsidP="002D796D">
      <w:pPr>
        <w:jc w:val="center"/>
        <w:rPr>
          <w:b/>
          <w:sz w:val="32"/>
          <w:szCs w:val="32"/>
          <w:lang w:val="vi-VN"/>
        </w:rPr>
      </w:pPr>
      <w:commentRangeStart w:id="10"/>
      <w:r w:rsidRPr="002D796D">
        <w:rPr>
          <w:b/>
          <w:sz w:val="32"/>
          <w:szCs w:val="32"/>
          <w:lang w:val="vi-VN"/>
        </w:rPr>
        <w:lastRenderedPageBreak/>
        <w:t>ĐỒ ÁN</w:t>
      </w:r>
      <w:r w:rsidR="003218FF" w:rsidRPr="002D796D">
        <w:rPr>
          <w:b/>
          <w:sz w:val="32"/>
          <w:szCs w:val="32"/>
          <w:lang w:val="vi-VN"/>
        </w:rPr>
        <w:t xml:space="preserve"> ĐƯỢC HOÀN THÀNH</w:t>
      </w:r>
    </w:p>
    <w:p w14:paraId="0CB31B55"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commentRangeEnd w:id="10"/>
      <w:r w:rsidR="00291721" w:rsidRPr="002D796D">
        <w:rPr>
          <w:rStyle w:val="CommentReference"/>
          <w:b/>
          <w:sz w:val="32"/>
          <w:szCs w:val="32"/>
        </w:rPr>
        <w:commentReference w:id="10"/>
      </w:r>
    </w:p>
    <w:p w14:paraId="4E2C3FE1"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129B76D4"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w:t>
      </w:r>
      <w:commentRangeStart w:id="11"/>
      <w:r w:rsidR="00B118C8" w:rsidRPr="00B118C8">
        <w:rPr>
          <w:sz w:val="26"/>
          <w:szCs w:val="26"/>
          <w:lang w:val="vi-VN"/>
        </w:rPr>
        <w:t>chúng tôi</w:t>
      </w:r>
      <w:r w:rsidRPr="00DB7595">
        <w:rPr>
          <w:sz w:val="26"/>
          <w:szCs w:val="26"/>
          <w:lang w:val="vi-VN"/>
        </w:rPr>
        <w:t xml:space="preserve"> </w:t>
      </w:r>
      <w:commentRangeEnd w:id="11"/>
      <w:r w:rsidR="00B118C8">
        <w:rPr>
          <w:rStyle w:val="CommentReference"/>
        </w:rPr>
        <w:commentReference w:id="11"/>
      </w:r>
      <w:r w:rsidRPr="00DB7595">
        <w:rPr>
          <w:sz w:val="26"/>
          <w:szCs w:val="26"/>
          <w:lang w:val="vi-VN"/>
        </w:rPr>
        <w:t xml:space="preserve">và được sự hướng dẫn của </w:t>
      </w:r>
      <w:r w:rsidR="00BB2B2A" w:rsidRPr="00DB7595">
        <w:rPr>
          <w:sz w:val="26"/>
          <w:szCs w:val="26"/>
          <w:lang w:val="vi-VN"/>
        </w:rPr>
        <w:t>TS Nguyễn Văn A</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12A5F8E"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01A0C1CD"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0F3788A7"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60822477"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7BBDDE9A" w14:textId="77777777" w:rsidR="005F05B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3E11BBB9" w14:textId="77777777" w:rsidR="00BB2B2A" w:rsidRPr="00DB7595" w:rsidRDefault="00BB2B2A" w:rsidP="00BB2B2A">
      <w:pPr>
        <w:tabs>
          <w:tab w:val="center" w:pos="6379"/>
        </w:tabs>
        <w:spacing w:after="200" w:line="276" w:lineRule="auto"/>
        <w:rPr>
          <w:i/>
          <w:sz w:val="26"/>
          <w:szCs w:val="26"/>
          <w:lang w:val="vi-VN"/>
        </w:rPr>
      </w:pPr>
    </w:p>
    <w:p w14:paraId="495B72C3" w14:textId="77777777"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commentRangeStart w:id="12"/>
      <w:r w:rsidRPr="00DB7595">
        <w:rPr>
          <w:i/>
          <w:sz w:val="26"/>
          <w:szCs w:val="26"/>
          <w:lang w:val="vi-VN"/>
        </w:rPr>
        <w:t>Nguyễn Văn B</w:t>
      </w:r>
      <w:commentRangeEnd w:id="12"/>
      <w:r>
        <w:rPr>
          <w:rStyle w:val="CommentReference"/>
        </w:rPr>
        <w:commentReference w:id="12"/>
      </w:r>
    </w:p>
    <w:p w14:paraId="544E726A" w14:textId="77777777" w:rsidR="00BB2B2A" w:rsidRPr="00DB7595" w:rsidRDefault="00BB2B2A" w:rsidP="00BB2B2A">
      <w:pPr>
        <w:tabs>
          <w:tab w:val="center" w:pos="6379"/>
        </w:tabs>
        <w:spacing w:after="200" w:line="276" w:lineRule="auto"/>
        <w:rPr>
          <w:i/>
          <w:sz w:val="26"/>
          <w:szCs w:val="26"/>
          <w:lang w:val="vi-VN"/>
        </w:rPr>
      </w:pPr>
    </w:p>
    <w:p w14:paraId="60882299" w14:textId="77777777" w:rsidR="00BB2B2A" w:rsidRPr="00DB7595" w:rsidRDefault="00BB2B2A" w:rsidP="00BB2B2A">
      <w:pPr>
        <w:tabs>
          <w:tab w:val="center" w:pos="6379"/>
        </w:tabs>
        <w:spacing w:after="200" w:line="276" w:lineRule="auto"/>
        <w:rPr>
          <w:i/>
          <w:sz w:val="26"/>
          <w:szCs w:val="26"/>
          <w:lang w:val="vi-VN"/>
        </w:rPr>
      </w:pPr>
    </w:p>
    <w:p w14:paraId="61A43C78" w14:textId="77777777" w:rsidR="00BB2B2A" w:rsidRPr="00DB7595" w:rsidRDefault="00BB2B2A" w:rsidP="00BB2B2A">
      <w:pPr>
        <w:tabs>
          <w:tab w:val="center" w:pos="6379"/>
        </w:tabs>
        <w:spacing w:after="200" w:line="276" w:lineRule="auto"/>
        <w:rPr>
          <w:i/>
          <w:sz w:val="26"/>
          <w:szCs w:val="26"/>
          <w:lang w:val="vi-VN"/>
        </w:rPr>
      </w:pPr>
    </w:p>
    <w:p w14:paraId="74B0AF37" w14:textId="77777777"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commentRangeStart w:id="13"/>
      <w:r w:rsidRPr="00DB7595">
        <w:rPr>
          <w:i/>
          <w:sz w:val="26"/>
          <w:szCs w:val="26"/>
          <w:lang w:val="vi-VN"/>
        </w:rPr>
        <w:t>Trần Văn C</w:t>
      </w:r>
      <w:commentRangeEnd w:id="13"/>
      <w:r>
        <w:rPr>
          <w:rStyle w:val="CommentReference"/>
        </w:rPr>
        <w:commentReference w:id="13"/>
      </w:r>
    </w:p>
    <w:p w14:paraId="393ED933"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3B1F5C0F" w14:textId="77777777" w:rsidR="00B118C8" w:rsidRPr="00B118C8" w:rsidRDefault="00B118C8" w:rsidP="002D796D">
      <w:pPr>
        <w:pStyle w:val="Chng"/>
        <w:jc w:val="center"/>
        <w:rPr>
          <w:lang w:val="vi-VN"/>
        </w:rPr>
      </w:pPr>
      <w:bookmarkStart w:id="14" w:name="_Toc387692906"/>
      <w:r w:rsidRPr="00B118C8">
        <w:rPr>
          <w:lang w:val="vi-VN"/>
        </w:rPr>
        <w:lastRenderedPageBreak/>
        <w:t>PHẦN XÁC NHẬN VÀ ĐÁNH GIÁ CỦA GIẢNG VIÊN</w:t>
      </w:r>
      <w:bookmarkEnd w:id="14"/>
    </w:p>
    <w:p w14:paraId="3D1B7FD2" w14:textId="77777777" w:rsidR="00B118C8" w:rsidRPr="002D796D" w:rsidRDefault="00B118C8" w:rsidP="002D796D">
      <w:pPr>
        <w:pStyle w:val="Nidungvnbn"/>
        <w:rPr>
          <w:b/>
          <w:lang w:val="vi-VN"/>
        </w:rPr>
      </w:pPr>
      <w:r w:rsidRPr="002D796D">
        <w:rPr>
          <w:b/>
          <w:lang w:val="vi-VN"/>
        </w:rPr>
        <w:t>Phần xác nhận của GV hướng dẫn</w:t>
      </w:r>
    </w:p>
    <w:p w14:paraId="630362FE"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3F9A3F6"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B13C73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0CF7C2C" w14:textId="77777777" w:rsidR="00B118C8" w:rsidRPr="00DC2276" w:rsidRDefault="00B118C8">
      <w:pPr>
        <w:spacing w:after="200" w:line="276" w:lineRule="auto"/>
        <w:rPr>
          <w:lang w:val="vi-VN"/>
        </w:rPr>
      </w:pPr>
    </w:p>
    <w:p w14:paraId="62DB9E7E" w14:textId="77777777" w:rsidR="00B118C8" w:rsidRPr="00DC2276" w:rsidRDefault="00B118C8">
      <w:pPr>
        <w:spacing w:after="200" w:line="276" w:lineRule="auto"/>
        <w:rPr>
          <w:lang w:val="vi-VN"/>
        </w:rPr>
      </w:pPr>
    </w:p>
    <w:p w14:paraId="1E5C2104" w14:textId="77777777" w:rsidR="00B118C8" w:rsidRPr="00DC2276" w:rsidRDefault="00B118C8">
      <w:pPr>
        <w:spacing w:after="200" w:line="276" w:lineRule="auto"/>
        <w:rPr>
          <w:lang w:val="vi-VN"/>
        </w:rPr>
      </w:pPr>
    </w:p>
    <w:p w14:paraId="4F6B56BE" w14:textId="77777777" w:rsidR="00B118C8" w:rsidRPr="00DC2276" w:rsidRDefault="00B118C8" w:rsidP="002D796D">
      <w:pPr>
        <w:pStyle w:val="Nidungvnbn"/>
        <w:rPr>
          <w:b/>
          <w:lang w:val="vi-VN"/>
        </w:rPr>
      </w:pPr>
      <w:r w:rsidRPr="00DC2276">
        <w:rPr>
          <w:b/>
          <w:lang w:val="vi-VN"/>
        </w:rPr>
        <w:t>Phần đánh giá của GV chấm bài</w:t>
      </w:r>
    </w:p>
    <w:p w14:paraId="63EB8B04"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410A0B"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02B2FE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3DA481B" w14:textId="77777777" w:rsidR="00B118C8" w:rsidRPr="00DC2276" w:rsidRDefault="00B118C8" w:rsidP="00B118C8">
      <w:pPr>
        <w:spacing w:after="200" w:line="276" w:lineRule="auto"/>
        <w:rPr>
          <w:lang w:val="vi-VN"/>
        </w:rPr>
      </w:pPr>
    </w:p>
    <w:p w14:paraId="380CDF58" w14:textId="77777777" w:rsidR="00B118C8" w:rsidRPr="00DC2276" w:rsidRDefault="00B118C8" w:rsidP="00B118C8">
      <w:pPr>
        <w:pStyle w:val="Tiumccp1"/>
        <w:rPr>
          <w:sz w:val="32"/>
          <w:szCs w:val="32"/>
          <w:lang w:val="vi-VN"/>
        </w:rPr>
      </w:pPr>
      <w:r w:rsidRPr="00B118C8">
        <w:rPr>
          <w:lang w:val="vi-VN"/>
        </w:rPr>
        <w:br w:type="page"/>
      </w:r>
    </w:p>
    <w:p w14:paraId="60E10944" w14:textId="77777777" w:rsidR="00BB2B2A" w:rsidRPr="00DB7595" w:rsidRDefault="00BB2B2A" w:rsidP="00B118C8">
      <w:pPr>
        <w:pStyle w:val="Chng"/>
        <w:jc w:val="center"/>
        <w:rPr>
          <w:lang w:val="vi-VN"/>
        </w:rPr>
      </w:pPr>
      <w:bookmarkStart w:id="15" w:name="_Toc387692907"/>
      <w:r w:rsidRPr="00DB7595">
        <w:rPr>
          <w:lang w:val="vi-VN"/>
        </w:rPr>
        <w:lastRenderedPageBreak/>
        <w:t>TÓM TẮT</w:t>
      </w:r>
      <w:bookmarkEnd w:id="15"/>
    </w:p>
    <w:p w14:paraId="342D6100" w14:textId="77777777" w:rsidR="00291721" w:rsidRPr="00DB7595" w:rsidRDefault="00291721" w:rsidP="00291721">
      <w:pPr>
        <w:pStyle w:val="Nidungvnbn"/>
        <w:rPr>
          <w:lang w:val="vi-VN"/>
        </w:rPr>
      </w:pPr>
    </w:p>
    <w:p w14:paraId="4BEF1B09" w14:textId="77777777" w:rsidR="007E6AB9" w:rsidRPr="00DB7595" w:rsidRDefault="007E6AB9" w:rsidP="00291721">
      <w:pPr>
        <w:pStyle w:val="Nidungvnbn"/>
        <w:rPr>
          <w:lang w:val="vi-VN"/>
        </w:rPr>
      </w:pPr>
      <w:r w:rsidRPr="00DB7595">
        <w:rPr>
          <w:lang w:val="vi-VN"/>
        </w:rPr>
        <w:t>Trình bày tóm tắt vấn đề nghiên cứu, các h</w:t>
      </w:r>
      <w:r w:rsidRPr="00B10E7E">
        <w:rPr>
          <w:lang w:val="vi-VN"/>
        </w:rPr>
        <w:t>ướng tiếp cận, cách giải quyết vấn đề và một số kết quả đạt đượ</w:t>
      </w:r>
      <w:r w:rsidRPr="00DB7595">
        <w:rPr>
          <w:lang w:val="vi-VN"/>
        </w:rPr>
        <w:t>c, những phát hiện cơ bản</w:t>
      </w:r>
      <w:r w:rsidRPr="00B10E7E">
        <w:rPr>
          <w:lang w:val="vi-VN"/>
        </w:rPr>
        <w:t xml:space="preserve"> trong v</w:t>
      </w:r>
      <w:r w:rsidRPr="00DB7595">
        <w:rPr>
          <w:lang w:val="vi-VN"/>
        </w:rPr>
        <w:t>òng 1 -2 trang.</w:t>
      </w:r>
    </w:p>
    <w:p w14:paraId="2EED0089" w14:textId="77777777" w:rsidR="00DB7595" w:rsidRDefault="007E6AB9">
      <w:pPr>
        <w:spacing w:after="200" w:line="276" w:lineRule="auto"/>
        <w:rPr>
          <w:sz w:val="26"/>
          <w:szCs w:val="26"/>
          <w:lang w:val="vi-VN"/>
        </w:rPr>
        <w:sectPr w:rsidR="00DB7595" w:rsidSect="00B118C8">
          <w:headerReference w:type="default" r:id="rId13"/>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553A608F" w14:textId="77777777" w:rsidR="007E6AB9" w:rsidRPr="007E6AB9" w:rsidRDefault="007E6AB9" w:rsidP="002D796D">
      <w:pPr>
        <w:pStyle w:val="Chng"/>
        <w:jc w:val="center"/>
      </w:pPr>
      <w:bookmarkStart w:id="16" w:name="_Toc387692908"/>
      <w:commentRangeStart w:id="17"/>
      <w:r>
        <w:lastRenderedPageBreak/>
        <w:t>MỤC LỤC</w:t>
      </w:r>
      <w:commentRangeEnd w:id="17"/>
      <w:r w:rsidR="00C75086">
        <w:rPr>
          <w:rStyle w:val="CommentReference"/>
        </w:rPr>
        <w:commentReference w:id="17"/>
      </w:r>
      <w:bookmarkEnd w:id="16"/>
    </w:p>
    <w:commentRangeStart w:id="18"/>
    <w:p w14:paraId="3B973128" w14:textId="77777777" w:rsidR="00DC2276"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387692905" w:history="1">
        <w:r w:rsidR="00DC2276" w:rsidRPr="00C475B1">
          <w:rPr>
            <w:rStyle w:val="Hyperlink"/>
            <w:noProof/>
            <w:lang w:val="vi-VN"/>
          </w:rPr>
          <w:t>LỜI CẢM ƠN</w:t>
        </w:r>
        <w:r w:rsidR="00DC2276">
          <w:rPr>
            <w:noProof/>
            <w:webHidden/>
          </w:rPr>
          <w:tab/>
        </w:r>
        <w:r w:rsidR="00DC2276">
          <w:rPr>
            <w:noProof/>
            <w:webHidden/>
          </w:rPr>
          <w:fldChar w:fldCharType="begin"/>
        </w:r>
        <w:r w:rsidR="00DC2276">
          <w:rPr>
            <w:noProof/>
            <w:webHidden/>
          </w:rPr>
          <w:instrText xml:space="preserve"> PAGEREF _Toc387692905 \h </w:instrText>
        </w:r>
        <w:r w:rsidR="00DC2276">
          <w:rPr>
            <w:noProof/>
            <w:webHidden/>
          </w:rPr>
        </w:r>
        <w:r w:rsidR="00DC2276">
          <w:rPr>
            <w:noProof/>
            <w:webHidden/>
          </w:rPr>
          <w:fldChar w:fldCharType="separate"/>
        </w:r>
        <w:r w:rsidR="00E766EA">
          <w:rPr>
            <w:noProof/>
            <w:webHidden/>
          </w:rPr>
          <w:t>i</w:t>
        </w:r>
        <w:r w:rsidR="00DC2276">
          <w:rPr>
            <w:noProof/>
            <w:webHidden/>
          </w:rPr>
          <w:fldChar w:fldCharType="end"/>
        </w:r>
      </w:hyperlink>
    </w:p>
    <w:p w14:paraId="324591E4" w14:textId="77777777" w:rsidR="00DC2276" w:rsidRDefault="008E6527">
      <w:pPr>
        <w:pStyle w:val="TOC1"/>
        <w:tabs>
          <w:tab w:val="right" w:leader="dot" w:pos="9111"/>
        </w:tabs>
        <w:rPr>
          <w:rFonts w:asciiTheme="minorHAnsi" w:eastAsiaTheme="minorEastAsia" w:hAnsiTheme="minorHAnsi" w:cstheme="minorBidi"/>
          <w:noProof/>
          <w:sz w:val="22"/>
          <w:szCs w:val="22"/>
        </w:rPr>
      </w:pPr>
      <w:hyperlink w:anchor="_Toc387692906" w:history="1">
        <w:r w:rsidR="00DC2276" w:rsidRPr="00C475B1">
          <w:rPr>
            <w:rStyle w:val="Hyperlink"/>
            <w:noProof/>
            <w:lang w:val="vi-VN"/>
          </w:rPr>
          <w:t>PHẦN XÁC NHẬN VÀ ĐÁNH GIÁ CỦA GIẢNG VIÊN</w:t>
        </w:r>
        <w:r w:rsidR="00DC2276">
          <w:rPr>
            <w:noProof/>
            <w:webHidden/>
          </w:rPr>
          <w:tab/>
        </w:r>
        <w:r w:rsidR="00DC2276">
          <w:rPr>
            <w:noProof/>
            <w:webHidden/>
          </w:rPr>
          <w:fldChar w:fldCharType="begin"/>
        </w:r>
        <w:r w:rsidR="00DC2276">
          <w:rPr>
            <w:noProof/>
            <w:webHidden/>
          </w:rPr>
          <w:instrText xml:space="preserve"> PAGEREF _Toc387692906 \h </w:instrText>
        </w:r>
        <w:r w:rsidR="00DC2276">
          <w:rPr>
            <w:noProof/>
            <w:webHidden/>
          </w:rPr>
        </w:r>
        <w:r w:rsidR="00DC2276">
          <w:rPr>
            <w:noProof/>
            <w:webHidden/>
          </w:rPr>
          <w:fldChar w:fldCharType="separate"/>
        </w:r>
        <w:r w:rsidR="00E766EA">
          <w:rPr>
            <w:noProof/>
            <w:webHidden/>
          </w:rPr>
          <w:t>i</w:t>
        </w:r>
        <w:r w:rsidR="00DC2276">
          <w:rPr>
            <w:noProof/>
            <w:webHidden/>
          </w:rPr>
          <w:fldChar w:fldCharType="end"/>
        </w:r>
      </w:hyperlink>
    </w:p>
    <w:p w14:paraId="31FAA0CF" w14:textId="77777777" w:rsidR="00DC2276" w:rsidRDefault="008E6527">
      <w:pPr>
        <w:pStyle w:val="TOC1"/>
        <w:tabs>
          <w:tab w:val="right" w:leader="dot" w:pos="9111"/>
        </w:tabs>
        <w:rPr>
          <w:rFonts w:asciiTheme="minorHAnsi" w:eastAsiaTheme="minorEastAsia" w:hAnsiTheme="minorHAnsi" w:cstheme="minorBidi"/>
          <w:noProof/>
          <w:sz w:val="22"/>
          <w:szCs w:val="22"/>
        </w:rPr>
      </w:pPr>
      <w:hyperlink w:anchor="_Toc387692907" w:history="1">
        <w:r w:rsidR="00DC2276" w:rsidRPr="00C475B1">
          <w:rPr>
            <w:rStyle w:val="Hyperlink"/>
            <w:noProof/>
            <w:lang w:val="vi-VN"/>
          </w:rPr>
          <w:t>TÓM TẮT</w:t>
        </w:r>
        <w:r w:rsidR="00DC2276">
          <w:rPr>
            <w:noProof/>
            <w:webHidden/>
          </w:rPr>
          <w:tab/>
        </w:r>
        <w:r w:rsidR="00DC2276">
          <w:rPr>
            <w:noProof/>
            <w:webHidden/>
          </w:rPr>
          <w:fldChar w:fldCharType="begin"/>
        </w:r>
        <w:r w:rsidR="00DC2276">
          <w:rPr>
            <w:noProof/>
            <w:webHidden/>
          </w:rPr>
          <w:instrText xml:space="preserve"> PAGEREF _Toc387692907 \h </w:instrText>
        </w:r>
        <w:r w:rsidR="00DC2276">
          <w:rPr>
            <w:noProof/>
            <w:webHidden/>
          </w:rPr>
        </w:r>
        <w:r w:rsidR="00DC2276">
          <w:rPr>
            <w:noProof/>
            <w:webHidden/>
          </w:rPr>
          <w:fldChar w:fldCharType="separate"/>
        </w:r>
        <w:r w:rsidR="00E766EA">
          <w:rPr>
            <w:noProof/>
            <w:webHidden/>
          </w:rPr>
          <w:t>i</w:t>
        </w:r>
        <w:r w:rsidR="00DC2276">
          <w:rPr>
            <w:noProof/>
            <w:webHidden/>
          </w:rPr>
          <w:fldChar w:fldCharType="end"/>
        </w:r>
      </w:hyperlink>
    </w:p>
    <w:p w14:paraId="76F7FBE3" w14:textId="77777777" w:rsidR="00DC2276" w:rsidRDefault="008E6527">
      <w:pPr>
        <w:pStyle w:val="TOC1"/>
        <w:tabs>
          <w:tab w:val="right" w:leader="dot" w:pos="9111"/>
        </w:tabs>
        <w:rPr>
          <w:rFonts w:asciiTheme="minorHAnsi" w:eastAsiaTheme="minorEastAsia" w:hAnsiTheme="minorHAnsi" w:cstheme="minorBidi"/>
          <w:noProof/>
          <w:sz w:val="22"/>
          <w:szCs w:val="22"/>
        </w:rPr>
      </w:pPr>
      <w:hyperlink w:anchor="_Toc387692908" w:history="1">
        <w:r w:rsidR="00DC2276" w:rsidRPr="00C475B1">
          <w:rPr>
            <w:rStyle w:val="Hyperlink"/>
            <w:noProof/>
          </w:rPr>
          <w:t>MỤC LỤC</w:t>
        </w:r>
        <w:r w:rsidR="00DC2276">
          <w:rPr>
            <w:noProof/>
            <w:webHidden/>
          </w:rPr>
          <w:tab/>
        </w:r>
        <w:r w:rsidR="00DC2276">
          <w:rPr>
            <w:noProof/>
            <w:webHidden/>
          </w:rPr>
          <w:fldChar w:fldCharType="begin"/>
        </w:r>
        <w:r w:rsidR="00DC2276">
          <w:rPr>
            <w:noProof/>
            <w:webHidden/>
          </w:rPr>
          <w:instrText xml:space="preserve"> PAGEREF _Toc387692908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228739BD" w14:textId="77777777" w:rsidR="00DC2276" w:rsidRDefault="008E6527">
      <w:pPr>
        <w:pStyle w:val="TOC1"/>
        <w:tabs>
          <w:tab w:val="right" w:leader="dot" w:pos="9111"/>
        </w:tabs>
        <w:rPr>
          <w:rFonts w:asciiTheme="minorHAnsi" w:eastAsiaTheme="minorEastAsia" w:hAnsiTheme="minorHAnsi" w:cstheme="minorBidi"/>
          <w:noProof/>
          <w:sz w:val="22"/>
          <w:szCs w:val="22"/>
        </w:rPr>
      </w:pPr>
      <w:hyperlink w:anchor="_Toc387692909" w:history="1">
        <w:r w:rsidR="00DC2276" w:rsidRPr="00C475B1">
          <w:rPr>
            <w:rStyle w:val="Hyperlink"/>
            <w:noProof/>
          </w:rPr>
          <w:t>DANH MỤC CÁC BẢNG BIỂU, HÌNH VẼ, ĐỒ THỊ</w:t>
        </w:r>
        <w:r w:rsidR="00DC2276">
          <w:rPr>
            <w:noProof/>
            <w:webHidden/>
          </w:rPr>
          <w:tab/>
        </w:r>
        <w:r w:rsidR="00DC2276">
          <w:rPr>
            <w:noProof/>
            <w:webHidden/>
          </w:rPr>
          <w:fldChar w:fldCharType="begin"/>
        </w:r>
        <w:r w:rsidR="00DC2276">
          <w:rPr>
            <w:noProof/>
            <w:webHidden/>
          </w:rPr>
          <w:instrText xml:space="preserve"> PAGEREF _Toc387692909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38BECE51" w14:textId="77777777" w:rsidR="00DC2276" w:rsidRDefault="008E6527">
      <w:pPr>
        <w:pStyle w:val="TOC1"/>
        <w:tabs>
          <w:tab w:val="right" w:leader="dot" w:pos="9111"/>
        </w:tabs>
        <w:rPr>
          <w:rFonts w:asciiTheme="minorHAnsi" w:eastAsiaTheme="minorEastAsia" w:hAnsiTheme="minorHAnsi" w:cstheme="minorBidi"/>
          <w:noProof/>
          <w:sz w:val="22"/>
          <w:szCs w:val="22"/>
        </w:rPr>
      </w:pPr>
      <w:hyperlink w:anchor="_Toc387692910" w:history="1">
        <w:r w:rsidR="00DC2276" w:rsidRPr="00C475B1">
          <w:rPr>
            <w:rStyle w:val="Hyperlink"/>
            <w:noProof/>
          </w:rPr>
          <w:t>CHƯƠNG 1 – MỞ ĐẦU</w:t>
        </w:r>
        <w:r w:rsidR="00DC2276">
          <w:rPr>
            <w:noProof/>
            <w:webHidden/>
          </w:rPr>
          <w:tab/>
        </w:r>
        <w:r w:rsidR="00DC2276">
          <w:rPr>
            <w:noProof/>
            <w:webHidden/>
          </w:rPr>
          <w:fldChar w:fldCharType="begin"/>
        </w:r>
        <w:r w:rsidR="00DC2276">
          <w:rPr>
            <w:noProof/>
            <w:webHidden/>
          </w:rPr>
          <w:instrText xml:space="preserve"> PAGEREF _Toc387692910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0AFDDE48" w14:textId="77777777" w:rsidR="00DC2276" w:rsidRDefault="008E6527">
      <w:pPr>
        <w:pStyle w:val="TOC2"/>
        <w:tabs>
          <w:tab w:val="right" w:leader="dot" w:pos="9111"/>
        </w:tabs>
        <w:rPr>
          <w:rFonts w:asciiTheme="minorHAnsi" w:eastAsiaTheme="minorEastAsia" w:hAnsiTheme="minorHAnsi" w:cstheme="minorBidi"/>
          <w:noProof/>
          <w:sz w:val="22"/>
          <w:szCs w:val="22"/>
        </w:rPr>
      </w:pPr>
      <w:hyperlink w:anchor="_Toc387692911" w:history="1">
        <w:r w:rsidR="00DC2276" w:rsidRPr="00C475B1">
          <w:rPr>
            <w:rStyle w:val="Hyperlink"/>
            <w:noProof/>
          </w:rPr>
          <w:t>1.1 Tiểu mục cấp 1</w:t>
        </w:r>
        <w:r w:rsidR="00DC2276">
          <w:rPr>
            <w:noProof/>
            <w:webHidden/>
          </w:rPr>
          <w:tab/>
        </w:r>
        <w:r w:rsidR="00DC2276">
          <w:rPr>
            <w:noProof/>
            <w:webHidden/>
          </w:rPr>
          <w:fldChar w:fldCharType="begin"/>
        </w:r>
        <w:r w:rsidR="00DC2276">
          <w:rPr>
            <w:noProof/>
            <w:webHidden/>
          </w:rPr>
          <w:instrText xml:space="preserve"> PAGEREF _Toc387692911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4845365D" w14:textId="77777777" w:rsidR="00DC2276" w:rsidRDefault="008E6527">
      <w:pPr>
        <w:pStyle w:val="TOC3"/>
        <w:tabs>
          <w:tab w:val="right" w:leader="dot" w:pos="9111"/>
        </w:tabs>
        <w:rPr>
          <w:rFonts w:asciiTheme="minorHAnsi" w:eastAsiaTheme="minorEastAsia" w:hAnsiTheme="minorHAnsi" w:cstheme="minorBidi"/>
          <w:noProof/>
          <w:sz w:val="22"/>
          <w:szCs w:val="22"/>
        </w:rPr>
      </w:pPr>
      <w:hyperlink w:anchor="_Toc387692912" w:history="1">
        <w:r w:rsidR="00DC2276" w:rsidRPr="00C475B1">
          <w:rPr>
            <w:rStyle w:val="Hyperlink"/>
            <w:noProof/>
          </w:rPr>
          <w:t>1.1.1 Tiểu mục cấp 2</w:t>
        </w:r>
        <w:r w:rsidR="00DC2276">
          <w:rPr>
            <w:noProof/>
            <w:webHidden/>
          </w:rPr>
          <w:tab/>
        </w:r>
        <w:r w:rsidR="00DC2276">
          <w:rPr>
            <w:noProof/>
            <w:webHidden/>
          </w:rPr>
          <w:fldChar w:fldCharType="begin"/>
        </w:r>
        <w:r w:rsidR="00DC2276">
          <w:rPr>
            <w:noProof/>
            <w:webHidden/>
          </w:rPr>
          <w:instrText xml:space="preserve"> PAGEREF _Toc387692912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22436F32" w14:textId="77777777" w:rsidR="00DC2276" w:rsidRDefault="008E6527">
      <w:pPr>
        <w:pStyle w:val="TOC4"/>
        <w:tabs>
          <w:tab w:val="right" w:leader="dot" w:pos="9111"/>
        </w:tabs>
        <w:rPr>
          <w:rFonts w:asciiTheme="minorHAnsi" w:eastAsiaTheme="minorEastAsia" w:hAnsiTheme="minorHAnsi" w:cstheme="minorBidi"/>
          <w:noProof/>
          <w:sz w:val="22"/>
          <w:szCs w:val="22"/>
        </w:rPr>
      </w:pPr>
      <w:hyperlink w:anchor="_Toc387692913" w:history="1">
        <w:r w:rsidR="00DC2276" w:rsidRPr="00C475B1">
          <w:rPr>
            <w:rStyle w:val="Hyperlink"/>
            <w:noProof/>
          </w:rPr>
          <w:t>1.1.1.1 Tiểu mục cấp 3</w:t>
        </w:r>
        <w:r w:rsidR="00DC2276">
          <w:rPr>
            <w:noProof/>
            <w:webHidden/>
          </w:rPr>
          <w:tab/>
        </w:r>
        <w:r w:rsidR="00DC2276">
          <w:rPr>
            <w:noProof/>
            <w:webHidden/>
          </w:rPr>
          <w:fldChar w:fldCharType="begin"/>
        </w:r>
        <w:r w:rsidR="00DC2276">
          <w:rPr>
            <w:noProof/>
            <w:webHidden/>
          </w:rPr>
          <w:instrText xml:space="preserve"> PAGEREF _Toc387692913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100D89BD" w14:textId="77777777" w:rsidR="00DC2276" w:rsidRDefault="008E6527">
      <w:pPr>
        <w:pStyle w:val="TOC4"/>
        <w:tabs>
          <w:tab w:val="right" w:leader="dot" w:pos="9111"/>
        </w:tabs>
        <w:rPr>
          <w:rFonts w:asciiTheme="minorHAnsi" w:eastAsiaTheme="minorEastAsia" w:hAnsiTheme="minorHAnsi" w:cstheme="minorBidi"/>
          <w:noProof/>
          <w:sz w:val="22"/>
          <w:szCs w:val="22"/>
        </w:rPr>
      </w:pPr>
      <w:hyperlink w:anchor="_Toc387692914" w:history="1">
        <w:r w:rsidR="00DC2276" w:rsidRPr="00C475B1">
          <w:rPr>
            <w:rStyle w:val="Hyperlink"/>
            <w:noProof/>
          </w:rPr>
          <w:t>1.1.1.2 Tiểu mục cấp 3 tiếp theo.</w:t>
        </w:r>
        <w:r w:rsidR="00DC2276">
          <w:rPr>
            <w:noProof/>
            <w:webHidden/>
          </w:rPr>
          <w:tab/>
        </w:r>
        <w:r w:rsidR="00DC2276">
          <w:rPr>
            <w:noProof/>
            <w:webHidden/>
          </w:rPr>
          <w:fldChar w:fldCharType="begin"/>
        </w:r>
        <w:r w:rsidR="00DC2276">
          <w:rPr>
            <w:noProof/>
            <w:webHidden/>
          </w:rPr>
          <w:instrText xml:space="preserve"> PAGEREF _Toc387692914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7269D074" w14:textId="77777777" w:rsidR="00DC2276" w:rsidRDefault="008E6527">
      <w:pPr>
        <w:pStyle w:val="TOC3"/>
        <w:tabs>
          <w:tab w:val="right" w:leader="dot" w:pos="9111"/>
        </w:tabs>
        <w:rPr>
          <w:rFonts w:asciiTheme="minorHAnsi" w:eastAsiaTheme="minorEastAsia" w:hAnsiTheme="minorHAnsi" w:cstheme="minorBidi"/>
          <w:noProof/>
          <w:sz w:val="22"/>
          <w:szCs w:val="22"/>
        </w:rPr>
      </w:pPr>
      <w:hyperlink w:anchor="_Toc387692915" w:history="1">
        <w:r w:rsidR="00DC2276" w:rsidRPr="00C475B1">
          <w:rPr>
            <w:rStyle w:val="Hyperlink"/>
            <w:noProof/>
          </w:rPr>
          <w:t>1.1.2 Tiểu mục cấp 2 tiếp theo</w:t>
        </w:r>
        <w:r w:rsidR="00DC2276">
          <w:rPr>
            <w:noProof/>
            <w:webHidden/>
          </w:rPr>
          <w:tab/>
        </w:r>
        <w:r w:rsidR="00DC2276">
          <w:rPr>
            <w:noProof/>
            <w:webHidden/>
          </w:rPr>
          <w:fldChar w:fldCharType="begin"/>
        </w:r>
        <w:r w:rsidR="00DC2276">
          <w:rPr>
            <w:noProof/>
            <w:webHidden/>
          </w:rPr>
          <w:instrText xml:space="preserve"> PAGEREF _Toc387692915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606EE634" w14:textId="77777777" w:rsidR="00DC2276" w:rsidRDefault="008E6527">
      <w:pPr>
        <w:pStyle w:val="TOC2"/>
        <w:tabs>
          <w:tab w:val="right" w:leader="dot" w:pos="9111"/>
        </w:tabs>
        <w:rPr>
          <w:rFonts w:asciiTheme="minorHAnsi" w:eastAsiaTheme="minorEastAsia" w:hAnsiTheme="minorHAnsi" w:cstheme="minorBidi"/>
          <w:noProof/>
          <w:sz w:val="22"/>
          <w:szCs w:val="22"/>
        </w:rPr>
      </w:pPr>
      <w:hyperlink w:anchor="_Toc387692916" w:history="1">
        <w:r w:rsidR="00DC2276" w:rsidRPr="00C475B1">
          <w:rPr>
            <w:rStyle w:val="Hyperlink"/>
            <w:noProof/>
          </w:rPr>
          <w:t>1.2 Nội dung của chương này</w:t>
        </w:r>
        <w:r w:rsidR="00DC2276">
          <w:rPr>
            <w:noProof/>
            <w:webHidden/>
          </w:rPr>
          <w:tab/>
        </w:r>
        <w:r w:rsidR="00DC2276">
          <w:rPr>
            <w:noProof/>
            <w:webHidden/>
          </w:rPr>
          <w:fldChar w:fldCharType="begin"/>
        </w:r>
        <w:r w:rsidR="00DC2276">
          <w:rPr>
            <w:noProof/>
            <w:webHidden/>
          </w:rPr>
          <w:instrText xml:space="preserve"> PAGEREF _Toc387692916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198240AB" w14:textId="77777777" w:rsidR="00DC2276" w:rsidRDefault="008E6527">
      <w:pPr>
        <w:pStyle w:val="TOC1"/>
        <w:tabs>
          <w:tab w:val="right" w:leader="dot" w:pos="9111"/>
        </w:tabs>
        <w:rPr>
          <w:rFonts w:asciiTheme="minorHAnsi" w:eastAsiaTheme="minorEastAsia" w:hAnsiTheme="minorHAnsi" w:cstheme="minorBidi"/>
          <w:noProof/>
          <w:sz w:val="22"/>
          <w:szCs w:val="22"/>
        </w:rPr>
      </w:pPr>
      <w:hyperlink w:anchor="_Toc387692917" w:history="1">
        <w:r w:rsidR="00DC2276" w:rsidRPr="00C475B1">
          <w:rPr>
            <w:rStyle w:val="Hyperlink"/>
            <w:noProof/>
          </w:rPr>
          <w:t>CHƯƠNG 2 – TỔNG QUAN</w:t>
        </w:r>
        <w:r w:rsidR="00DC2276">
          <w:rPr>
            <w:noProof/>
            <w:webHidden/>
          </w:rPr>
          <w:tab/>
        </w:r>
        <w:r w:rsidR="00DC2276">
          <w:rPr>
            <w:noProof/>
            <w:webHidden/>
          </w:rPr>
          <w:fldChar w:fldCharType="begin"/>
        </w:r>
        <w:r w:rsidR="00DC2276">
          <w:rPr>
            <w:noProof/>
            <w:webHidden/>
          </w:rPr>
          <w:instrText xml:space="preserve"> PAGEREF _Toc387692917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34F7A98D" w14:textId="77777777" w:rsidR="00DC2276" w:rsidRDefault="008E6527">
      <w:pPr>
        <w:pStyle w:val="TOC2"/>
        <w:tabs>
          <w:tab w:val="right" w:leader="dot" w:pos="9111"/>
        </w:tabs>
        <w:rPr>
          <w:rFonts w:asciiTheme="minorHAnsi" w:eastAsiaTheme="minorEastAsia" w:hAnsiTheme="minorHAnsi" w:cstheme="minorBidi"/>
          <w:noProof/>
          <w:sz w:val="22"/>
          <w:szCs w:val="22"/>
        </w:rPr>
      </w:pPr>
      <w:hyperlink w:anchor="_Toc387692918" w:history="1">
        <w:r w:rsidR="00DC2276" w:rsidRPr="00C475B1">
          <w:rPr>
            <w:rStyle w:val="Hyperlink"/>
            <w:noProof/>
          </w:rPr>
          <w:t>1.1 Trình bày công thức toán học</w:t>
        </w:r>
        <w:r w:rsidR="00DC2276">
          <w:rPr>
            <w:noProof/>
            <w:webHidden/>
          </w:rPr>
          <w:tab/>
        </w:r>
        <w:r w:rsidR="00DC2276">
          <w:rPr>
            <w:noProof/>
            <w:webHidden/>
          </w:rPr>
          <w:fldChar w:fldCharType="begin"/>
        </w:r>
        <w:r w:rsidR="00DC2276">
          <w:rPr>
            <w:noProof/>
            <w:webHidden/>
          </w:rPr>
          <w:instrText xml:space="preserve"> PAGEREF _Toc387692918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1C30605D" w14:textId="77777777" w:rsidR="00DC2276" w:rsidRDefault="008E6527">
      <w:pPr>
        <w:pStyle w:val="TOC2"/>
        <w:tabs>
          <w:tab w:val="right" w:leader="dot" w:pos="9111"/>
        </w:tabs>
        <w:rPr>
          <w:rFonts w:asciiTheme="minorHAnsi" w:eastAsiaTheme="minorEastAsia" w:hAnsiTheme="minorHAnsi" w:cstheme="minorBidi"/>
          <w:noProof/>
          <w:sz w:val="22"/>
          <w:szCs w:val="22"/>
        </w:rPr>
      </w:pPr>
      <w:hyperlink w:anchor="_Toc387692919" w:history="1">
        <w:r w:rsidR="00DC2276" w:rsidRPr="00C475B1">
          <w:rPr>
            <w:rStyle w:val="Hyperlink"/>
            <w:noProof/>
          </w:rPr>
          <w:t>1.2 Trình bày một hình vẽ, sơ đồ</w:t>
        </w:r>
        <w:r w:rsidR="00DC2276">
          <w:rPr>
            <w:noProof/>
            <w:webHidden/>
          </w:rPr>
          <w:tab/>
        </w:r>
        <w:r w:rsidR="00DC2276">
          <w:rPr>
            <w:noProof/>
            <w:webHidden/>
          </w:rPr>
          <w:fldChar w:fldCharType="begin"/>
        </w:r>
        <w:r w:rsidR="00DC2276">
          <w:rPr>
            <w:noProof/>
            <w:webHidden/>
          </w:rPr>
          <w:instrText xml:space="preserve"> PAGEREF _Toc387692919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06ED96F9" w14:textId="77777777" w:rsidR="00DC2276" w:rsidRDefault="008E6527">
      <w:pPr>
        <w:pStyle w:val="TOC1"/>
        <w:tabs>
          <w:tab w:val="right" w:leader="dot" w:pos="9111"/>
        </w:tabs>
        <w:rPr>
          <w:rFonts w:asciiTheme="minorHAnsi" w:eastAsiaTheme="minorEastAsia" w:hAnsiTheme="minorHAnsi" w:cstheme="minorBidi"/>
          <w:noProof/>
          <w:sz w:val="22"/>
          <w:szCs w:val="22"/>
        </w:rPr>
      </w:pPr>
      <w:hyperlink w:anchor="_Toc387692920" w:history="1">
        <w:r w:rsidR="00DC2276" w:rsidRPr="00C475B1">
          <w:rPr>
            <w:rStyle w:val="Hyperlink"/>
            <w:noProof/>
          </w:rPr>
          <w:t>CHƯƠNG 3 – CƠ SỞ LÝ THUYẾT / NGHIÊN CỨU THỰC NGHIỆM</w:t>
        </w:r>
        <w:r w:rsidR="00DC2276">
          <w:rPr>
            <w:noProof/>
            <w:webHidden/>
          </w:rPr>
          <w:tab/>
        </w:r>
        <w:r w:rsidR="00DC2276">
          <w:rPr>
            <w:noProof/>
            <w:webHidden/>
          </w:rPr>
          <w:fldChar w:fldCharType="begin"/>
        </w:r>
        <w:r w:rsidR="00DC2276">
          <w:rPr>
            <w:noProof/>
            <w:webHidden/>
          </w:rPr>
          <w:instrText xml:space="preserve"> PAGEREF _Toc387692920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63C570FF" w14:textId="77777777" w:rsidR="00DC2276" w:rsidRDefault="008E6527">
      <w:pPr>
        <w:pStyle w:val="TOC2"/>
        <w:tabs>
          <w:tab w:val="right" w:leader="dot" w:pos="9111"/>
        </w:tabs>
        <w:rPr>
          <w:rFonts w:asciiTheme="minorHAnsi" w:eastAsiaTheme="minorEastAsia" w:hAnsiTheme="minorHAnsi" w:cstheme="minorBidi"/>
          <w:noProof/>
          <w:sz w:val="22"/>
          <w:szCs w:val="22"/>
        </w:rPr>
      </w:pPr>
      <w:hyperlink w:anchor="_Toc387692921" w:history="1">
        <w:r w:rsidR="00DC2276" w:rsidRPr="00C475B1">
          <w:rPr>
            <w:rStyle w:val="Hyperlink"/>
            <w:noProof/>
          </w:rPr>
          <w:t>3.1 Chèn bảng:</w:t>
        </w:r>
        <w:r w:rsidR="00DC2276">
          <w:rPr>
            <w:noProof/>
            <w:webHidden/>
          </w:rPr>
          <w:tab/>
        </w:r>
        <w:r w:rsidR="00DC2276">
          <w:rPr>
            <w:noProof/>
            <w:webHidden/>
          </w:rPr>
          <w:fldChar w:fldCharType="begin"/>
        </w:r>
        <w:r w:rsidR="00DC2276">
          <w:rPr>
            <w:noProof/>
            <w:webHidden/>
          </w:rPr>
          <w:instrText xml:space="preserve"> PAGEREF _Toc387692921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288CDCBA" w14:textId="77777777" w:rsidR="00DC2276" w:rsidRDefault="008E6527">
      <w:pPr>
        <w:pStyle w:val="TOC2"/>
        <w:tabs>
          <w:tab w:val="right" w:leader="dot" w:pos="9111"/>
        </w:tabs>
        <w:rPr>
          <w:rFonts w:asciiTheme="minorHAnsi" w:eastAsiaTheme="minorEastAsia" w:hAnsiTheme="minorHAnsi" w:cstheme="minorBidi"/>
          <w:noProof/>
          <w:sz w:val="22"/>
          <w:szCs w:val="22"/>
        </w:rPr>
      </w:pPr>
      <w:hyperlink w:anchor="_Toc387692922" w:history="1">
        <w:r w:rsidR="00DC2276" w:rsidRPr="00C475B1">
          <w:rPr>
            <w:rStyle w:val="Hyperlink"/>
            <w:noProof/>
          </w:rPr>
          <w:t>3.2 Viết tắt</w:t>
        </w:r>
        <w:r w:rsidR="00DC2276">
          <w:rPr>
            <w:noProof/>
            <w:webHidden/>
          </w:rPr>
          <w:tab/>
        </w:r>
        <w:r w:rsidR="00DC2276">
          <w:rPr>
            <w:noProof/>
            <w:webHidden/>
          </w:rPr>
          <w:fldChar w:fldCharType="begin"/>
        </w:r>
        <w:r w:rsidR="00DC2276">
          <w:rPr>
            <w:noProof/>
            <w:webHidden/>
          </w:rPr>
          <w:instrText xml:space="preserve"> PAGEREF _Toc387692922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3EFC893D" w14:textId="77777777" w:rsidR="00DC2276" w:rsidRDefault="008E6527">
      <w:pPr>
        <w:pStyle w:val="TOC2"/>
        <w:tabs>
          <w:tab w:val="right" w:leader="dot" w:pos="9111"/>
        </w:tabs>
        <w:rPr>
          <w:rFonts w:asciiTheme="minorHAnsi" w:eastAsiaTheme="minorEastAsia" w:hAnsiTheme="minorHAnsi" w:cstheme="minorBidi"/>
          <w:noProof/>
          <w:sz w:val="22"/>
          <w:szCs w:val="22"/>
        </w:rPr>
      </w:pPr>
      <w:hyperlink w:anchor="_Toc387692923" w:history="1">
        <w:r w:rsidR="00DC2276" w:rsidRPr="00C475B1">
          <w:rPr>
            <w:rStyle w:val="Hyperlink"/>
            <w:noProof/>
          </w:rPr>
          <w:t>3.3 Trích dẫn</w:t>
        </w:r>
        <w:r w:rsidR="00DC2276">
          <w:rPr>
            <w:noProof/>
            <w:webHidden/>
          </w:rPr>
          <w:tab/>
        </w:r>
        <w:r w:rsidR="00DC2276">
          <w:rPr>
            <w:noProof/>
            <w:webHidden/>
          </w:rPr>
          <w:fldChar w:fldCharType="begin"/>
        </w:r>
        <w:r w:rsidR="00DC2276">
          <w:rPr>
            <w:noProof/>
            <w:webHidden/>
          </w:rPr>
          <w:instrText xml:space="preserve"> PAGEREF _Toc387692923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7929AF71" w14:textId="77777777" w:rsidR="00DC2276" w:rsidRDefault="008E6527">
      <w:pPr>
        <w:pStyle w:val="TOC3"/>
        <w:tabs>
          <w:tab w:val="right" w:leader="dot" w:pos="9111"/>
        </w:tabs>
        <w:rPr>
          <w:rFonts w:asciiTheme="minorHAnsi" w:eastAsiaTheme="minorEastAsia" w:hAnsiTheme="minorHAnsi" w:cstheme="minorBidi"/>
          <w:noProof/>
          <w:sz w:val="22"/>
          <w:szCs w:val="22"/>
        </w:rPr>
      </w:pPr>
      <w:hyperlink w:anchor="_Toc387692924" w:history="1">
        <w:r w:rsidR="00DC2276" w:rsidRPr="00C475B1">
          <w:rPr>
            <w:rStyle w:val="Hyperlink"/>
            <w:noProof/>
          </w:rPr>
          <w:t>3.3.1 Tài liệu tham khảo và cách trích dẫn</w:t>
        </w:r>
        <w:r w:rsidR="00DC2276">
          <w:rPr>
            <w:noProof/>
            <w:webHidden/>
          </w:rPr>
          <w:tab/>
        </w:r>
        <w:r w:rsidR="00DC2276">
          <w:rPr>
            <w:noProof/>
            <w:webHidden/>
          </w:rPr>
          <w:fldChar w:fldCharType="begin"/>
        </w:r>
        <w:r w:rsidR="00DC2276">
          <w:rPr>
            <w:noProof/>
            <w:webHidden/>
          </w:rPr>
          <w:instrText xml:space="preserve"> PAGEREF _Toc387692924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4F3C6A6D" w14:textId="77777777" w:rsidR="00DC2276" w:rsidRDefault="008E6527">
      <w:pPr>
        <w:pStyle w:val="TOC3"/>
        <w:tabs>
          <w:tab w:val="right" w:leader="dot" w:pos="9111"/>
        </w:tabs>
        <w:rPr>
          <w:rFonts w:asciiTheme="minorHAnsi" w:eastAsiaTheme="minorEastAsia" w:hAnsiTheme="minorHAnsi" w:cstheme="minorBidi"/>
          <w:noProof/>
          <w:sz w:val="22"/>
          <w:szCs w:val="22"/>
        </w:rPr>
      </w:pPr>
      <w:hyperlink w:anchor="_Toc387692925" w:history="1">
        <w:r w:rsidR="00DC2276" w:rsidRPr="00C475B1">
          <w:rPr>
            <w:rStyle w:val="Hyperlink"/>
            <w:noProof/>
          </w:rPr>
          <w:t>3.3.2 Qui định của Khoa Công nghệ thông tin</w:t>
        </w:r>
        <w:r w:rsidR="00DC2276">
          <w:rPr>
            <w:noProof/>
            <w:webHidden/>
          </w:rPr>
          <w:tab/>
        </w:r>
        <w:r w:rsidR="00DC2276">
          <w:rPr>
            <w:noProof/>
            <w:webHidden/>
          </w:rPr>
          <w:fldChar w:fldCharType="begin"/>
        </w:r>
        <w:r w:rsidR="00DC2276">
          <w:rPr>
            <w:noProof/>
            <w:webHidden/>
          </w:rPr>
          <w:instrText xml:space="preserve"> PAGEREF _Toc387692925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5BCBB27C" w14:textId="77777777" w:rsidR="00C75086" w:rsidRDefault="00C75086">
      <w:pPr>
        <w:spacing w:after="200" w:line="276" w:lineRule="auto"/>
        <w:rPr>
          <w:sz w:val="26"/>
          <w:szCs w:val="26"/>
        </w:rPr>
      </w:pPr>
      <w:r>
        <w:rPr>
          <w:sz w:val="26"/>
          <w:szCs w:val="26"/>
        </w:rPr>
        <w:fldChar w:fldCharType="end"/>
      </w:r>
      <w:commentRangeEnd w:id="18"/>
      <w:r>
        <w:rPr>
          <w:rStyle w:val="CommentReference"/>
        </w:rPr>
        <w:commentReference w:id="18"/>
      </w:r>
    </w:p>
    <w:p w14:paraId="308B258D" w14:textId="77777777" w:rsidR="007E6AB9" w:rsidRDefault="007E6AB9">
      <w:pPr>
        <w:spacing w:after="200" w:line="276" w:lineRule="auto"/>
        <w:rPr>
          <w:sz w:val="26"/>
          <w:szCs w:val="26"/>
        </w:rPr>
      </w:pPr>
      <w:r>
        <w:rPr>
          <w:sz w:val="26"/>
          <w:szCs w:val="26"/>
        </w:rPr>
        <w:br w:type="page"/>
      </w:r>
    </w:p>
    <w:p w14:paraId="5D1333F9" w14:textId="3731D53A" w:rsidR="001A190E" w:rsidRDefault="007B1A23" w:rsidP="004A7C39">
      <w:pPr>
        <w:pStyle w:val="Chng"/>
      </w:pPr>
      <w:bookmarkStart w:id="19" w:name="_Toc387692910"/>
      <w:r w:rsidRPr="00880D36">
        <w:lastRenderedPageBreak/>
        <w:t>C</w:t>
      </w:r>
      <w:r w:rsidR="00CD13EC" w:rsidRPr="00880D36">
        <w:t>HƯƠNG 1</w:t>
      </w:r>
      <w:r w:rsidR="0064189C">
        <w:t xml:space="preserve"> – </w:t>
      </w:r>
      <w:bookmarkEnd w:id="19"/>
      <w:r w:rsidR="00E3407F">
        <w:t>TỔNG QUAN VỀ THƯ VIỆN THỐNG KÊ TRONG PYTHON</w:t>
      </w:r>
    </w:p>
    <w:p w14:paraId="3854E9E7" w14:textId="43F035D2" w:rsidR="009161FB" w:rsidRDefault="009161FB" w:rsidP="009161FB">
      <w:pPr>
        <w:pStyle w:val="Nidungvnbn"/>
      </w:pPr>
      <w:r w:rsidRPr="00B10E7E">
        <w:rPr>
          <w:i/>
        </w:rPr>
        <w:t>Tổng quan</w:t>
      </w:r>
      <w:r w:rsidRPr="00B10E7E">
        <w:t xml:space="preserve">: </w:t>
      </w:r>
      <w:r>
        <w:t xml:space="preserve">khảo sát các hàm trong thư viện thống kê của Python về </w:t>
      </w:r>
      <w:r w:rsidR="00A65C19">
        <w:t>cách sử dung,tham số đầu vào,ý nghĩa của của kết quả trả về</w:t>
      </w:r>
    </w:p>
    <w:p w14:paraId="2A8CFCC6" w14:textId="381C4474" w:rsidR="001A190E" w:rsidRPr="00880D36" w:rsidRDefault="00A65C19" w:rsidP="00F74215">
      <w:pPr>
        <w:pStyle w:val="Nidungvnbn"/>
      </w:pPr>
      <w:r w:rsidRPr="00F74215">
        <w:rPr>
          <w:i/>
          <w:iCs/>
        </w:rPr>
        <w:t>Các thư viện cần chuẩn bị</w:t>
      </w:r>
      <w:r>
        <w:t>:</w:t>
      </w:r>
      <w:r w:rsidR="00F74215" w:rsidRPr="00F74215">
        <w:t xml:space="preserve"> statistics</w:t>
      </w:r>
    </w:p>
    <w:p w14:paraId="10755A3E" w14:textId="4747A2D0" w:rsidR="003B4CF8" w:rsidRDefault="00F74215" w:rsidP="003B4CF8">
      <w:pPr>
        <w:pStyle w:val="Tiumccp1"/>
        <w:numPr>
          <w:ilvl w:val="1"/>
          <w:numId w:val="13"/>
        </w:numPr>
      </w:pPr>
      <w:r>
        <w:t>Hàm mean()</w:t>
      </w:r>
    </w:p>
    <w:p w14:paraId="146FA5F2" w14:textId="77777777" w:rsidR="003B4CF8" w:rsidRDefault="003B4CF8" w:rsidP="003B4CF8">
      <w:pPr>
        <w:pStyle w:val="Tiumccp1"/>
      </w:pPr>
    </w:p>
    <w:p w14:paraId="746E4969" w14:textId="0A2CBA01" w:rsidR="00326601" w:rsidRDefault="004337BA" w:rsidP="004337BA">
      <w:pPr>
        <w:pStyle w:val="Nidungvnbn"/>
        <w:ind w:firstLine="0"/>
      </w:pPr>
      <w:r>
        <w:t xml:space="preserve">        </w:t>
      </w:r>
      <w:r w:rsidR="00326601">
        <w:t>- Tổng quan:</w:t>
      </w:r>
    </w:p>
    <w:p w14:paraId="460343F8" w14:textId="216B0C9A" w:rsidR="00326601" w:rsidRDefault="004337BA" w:rsidP="00326601">
      <w:pPr>
        <w:pStyle w:val="Nidungvnbn"/>
        <w:numPr>
          <w:ilvl w:val="0"/>
          <w:numId w:val="8"/>
        </w:numPr>
      </w:pPr>
      <w:r w:rsidRPr="004337BA">
        <w:t>Hàm mean() dùng để tính trung bình cộng của một dãy số truyền vào.Trung bình cộng trong thống kê là một đại lượng mô tả thống kê, được tính ra bằng cách lấy tổng giá trị của toàn bộ các phần tử trong tập chia cho số lượng các phần tử trong tập.</w:t>
      </w:r>
    </w:p>
    <w:p w14:paraId="6E438343" w14:textId="5B529CE0" w:rsidR="00326601" w:rsidRDefault="004337BA" w:rsidP="004337BA">
      <w:pPr>
        <w:pStyle w:val="Nidungvnbn"/>
        <w:numPr>
          <w:ilvl w:val="0"/>
          <w:numId w:val="8"/>
        </w:numPr>
      </w:pPr>
      <w:r w:rsidRPr="004337BA">
        <w:t>Giá trị trung bình của mẫu đưa ra một ước tính không chệch về giá trị trung bình của tổng thể thực, để khi lấy trung bình trên tất cả các mẫu có thể, sẽ mean(sample)hội tụ về giá trị trung bình thực của toàn bộ tổng thể. Nếu dữ liệu đại diện cho toàn bộ tổng thể thay vì một mẫu, thì mean(data)tương đương với việc tính giá trị trung bình tổng thể thực sự</w:t>
      </w:r>
      <w:r w:rsidR="00326601">
        <w:t>.</w:t>
      </w:r>
    </w:p>
    <w:p w14:paraId="6B1B45D9" w14:textId="1D3AD59C" w:rsidR="002D276B" w:rsidRDefault="004337BA" w:rsidP="002D276B">
      <w:pPr>
        <w:pStyle w:val="Nidungvnbn"/>
      </w:pPr>
      <w:r>
        <w:t>-</w:t>
      </w:r>
      <w:r w:rsidR="002D276B" w:rsidRPr="002D276B">
        <w:t xml:space="preserve"> </w:t>
      </w:r>
      <w:r w:rsidR="002D276B">
        <w:t>Cách sử dung:mean(data)</w:t>
      </w:r>
    </w:p>
    <w:p w14:paraId="105375F8" w14:textId="207F1980" w:rsidR="002D276B" w:rsidRDefault="002D276B" w:rsidP="002D276B">
      <w:pPr>
        <w:pStyle w:val="Nidungvnbn"/>
      </w:pPr>
      <w:r>
        <w:t>- Tham số đầu vào: data là một dãy số.</w:t>
      </w:r>
    </w:p>
    <w:p w14:paraId="0B592873" w14:textId="54F2B8BF" w:rsidR="004337BA" w:rsidRDefault="002D276B" w:rsidP="002D276B">
      <w:pPr>
        <w:pStyle w:val="Nidungvnbn"/>
      </w:pPr>
      <w:r>
        <w:t>- Kết quả trả về: Trung bình cộng của dãy số truyền vào.</w:t>
      </w:r>
    </w:p>
    <w:p w14:paraId="414C376F" w14:textId="23F77A16" w:rsidR="003B4CF8" w:rsidRDefault="003B4CF8" w:rsidP="002D276B">
      <w:pPr>
        <w:pStyle w:val="Nidungvnbn"/>
      </w:pPr>
    </w:p>
    <w:p w14:paraId="681372E2" w14:textId="4D2B4096" w:rsidR="003B4CF8" w:rsidRDefault="003B4CF8" w:rsidP="002D276B">
      <w:pPr>
        <w:pStyle w:val="Nidungvnbn"/>
      </w:pPr>
    </w:p>
    <w:p w14:paraId="0F599755" w14:textId="7B0F4D60" w:rsidR="003B4CF8" w:rsidRDefault="003B4CF8" w:rsidP="002D276B">
      <w:pPr>
        <w:pStyle w:val="Nidungvnbn"/>
      </w:pPr>
    </w:p>
    <w:p w14:paraId="1518503E" w14:textId="60CB1172" w:rsidR="003B4CF8" w:rsidRDefault="003B4CF8" w:rsidP="002D276B">
      <w:pPr>
        <w:pStyle w:val="Nidungvnbn"/>
      </w:pPr>
    </w:p>
    <w:p w14:paraId="355D82EC" w14:textId="223DD969" w:rsidR="003B4CF8" w:rsidRDefault="003B4CF8" w:rsidP="002D276B">
      <w:pPr>
        <w:pStyle w:val="Nidungvnbn"/>
      </w:pPr>
    </w:p>
    <w:p w14:paraId="39CA4E70" w14:textId="77777777" w:rsidR="001F386A" w:rsidRDefault="001F386A" w:rsidP="002D276B">
      <w:pPr>
        <w:pStyle w:val="Nidungvnbn"/>
      </w:pPr>
    </w:p>
    <w:p w14:paraId="0B46E8C2" w14:textId="7AD939D1" w:rsidR="00DB366F" w:rsidRDefault="001878AB" w:rsidP="002D276B">
      <w:pPr>
        <w:pStyle w:val="Nidungvnbn"/>
      </w:pPr>
      <w:r>
        <w:lastRenderedPageBreak/>
        <w:t>- Ví dụ:</w:t>
      </w:r>
    </w:p>
    <w:p w14:paraId="7A8BFDAF" w14:textId="1A3DE47F" w:rsidR="001878AB" w:rsidRDefault="003B4CF8" w:rsidP="002D276B">
      <w:pPr>
        <w:pStyle w:val="Nidungvnbn"/>
      </w:pPr>
      <w:r>
        <w:rPr>
          <w:noProof/>
        </w:rPr>
        <w:drawing>
          <wp:inline distT="0" distB="0" distL="0" distR="0" wp14:anchorId="3B7AEB57" wp14:editId="75A3370D">
            <wp:extent cx="4400550" cy="1895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0550" cy="1895475"/>
                    </a:xfrm>
                    <a:prstGeom prst="rect">
                      <a:avLst/>
                    </a:prstGeom>
                  </pic:spPr>
                </pic:pic>
              </a:graphicData>
            </a:graphic>
          </wp:inline>
        </w:drawing>
      </w:r>
    </w:p>
    <w:p w14:paraId="53739CB9" w14:textId="766222CC" w:rsidR="003B4CF8" w:rsidRDefault="003B4CF8" w:rsidP="002D276B">
      <w:pPr>
        <w:pStyle w:val="Nidungvnbn"/>
      </w:pPr>
      <w:r>
        <w:t>-Kết quả:</w:t>
      </w:r>
    </w:p>
    <w:p w14:paraId="425BA82D" w14:textId="568583F5" w:rsidR="00B118C8" w:rsidRDefault="003B4CF8" w:rsidP="00E12504">
      <w:pPr>
        <w:pStyle w:val="Nidungvnbn"/>
      </w:pPr>
      <w:r>
        <w:rPr>
          <w:noProof/>
        </w:rPr>
        <w:drawing>
          <wp:inline distT="0" distB="0" distL="0" distR="0" wp14:anchorId="57B0DE01" wp14:editId="3741BC4F">
            <wp:extent cx="4581525" cy="828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1525" cy="828675"/>
                    </a:xfrm>
                    <a:prstGeom prst="rect">
                      <a:avLst/>
                    </a:prstGeom>
                  </pic:spPr>
                </pic:pic>
              </a:graphicData>
            </a:graphic>
          </wp:inline>
        </w:drawing>
      </w:r>
    </w:p>
    <w:p w14:paraId="514F9279" w14:textId="3233CC70" w:rsidR="007B1A23" w:rsidRDefault="001F386A" w:rsidP="001F386A">
      <w:pPr>
        <w:pStyle w:val="Tiumccp1"/>
        <w:numPr>
          <w:ilvl w:val="1"/>
          <w:numId w:val="13"/>
        </w:numPr>
      </w:pPr>
      <w:r>
        <w:t>Hàm fmean()</w:t>
      </w:r>
    </w:p>
    <w:p w14:paraId="14CC6356" w14:textId="77777777" w:rsidR="001F386A" w:rsidRDefault="001F386A" w:rsidP="001F386A">
      <w:pPr>
        <w:pStyle w:val="Nidungvnbn"/>
      </w:pPr>
      <w:r>
        <w:t>- Tổng quan:</w:t>
      </w:r>
    </w:p>
    <w:p w14:paraId="000B9DD5" w14:textId="31DF975C" w:rsidR="001F386A" w:rsidRDefault="001F386A" w:rsidP="001F386A">
      <w:pPr>
        <w:pStyle w:val="Nidungvnbn"/>
        <w:numPr>
          <w:ilvl w:val="0"/>
          <w:numId w:val="8"/>
        </w:numPr>
      </w:pPr>
      <w:r w:rsidRPr="001F386A">
        <w:t>Hàm fmean() dùng để tính trung bình cộng của một dãy số truyền vào.</w:t>
      </w:r>
      <w:r w:rsidRPr="004337BA">
        <w:t>.</w:t>
      </w:r>
    </w:p>
    <w:p w14:paraId="58B2A1B6" w14:textId="71AC2C05" w:rsidR="001F386A" w:rsidRDefault="001F386A" w:rsidP="001F386A">
      <w:pPr>
        <w:pStyle w:val="Nidungvnbn"/>
        <w:numPr>
          <w:ilvl w:val="0"/>
          <w:numId w:val="8"/>
        </w:numPr>
      </w:pPr>
      <w:r w:rsidRPr="001F386A">
        <w:t>Điểm khác biệt giữa fmean() và mean() là fmean() sử dụng kiểu dữ liệu float để tính toán, còn mean() sử dụng kiểu dữ liệu int và fmean() chạy nhanh hơn mean().</w:t>
      </w:r>
    </w:p>
    <w:p w14:paraId="57F298D6" w14:textId="4F0CF0CF" w:rsidR="001F386A" w:rsidRDefault="001F386A" w:rsidP="001F386A">
      <w:pPr>
        <w:pStyle w:val="Nidungvnbn"/>
      </w:pPr>
      <w:r>
        <w:t>-</w:t>
      </w:r>
      <w:r w:rsidRPr="002D276B">
        <w:t xml:space="preserve"> </w:t>
      </w:r>
      <w:r>
        <w:t>Cách sử dung:fmean(data)</w:t>
      </w:r>
    </w:p>
    <w:p w14:paraId="10DE296E" w14:textId="77777777" w:rsidR="001F386A" w:rsidRDefault="001F386A" w:rsidP="001F386A">
      <w:pPr>
        <w:pStyle w:val="Nidungvnbn"/>
      </w:pPr>
      <w:r>
        <w:t>- Tham số đầu vào: data là một dãy số.</w:t>
      </w:r>
    </w:p>
    <w:p w14:paraId="35E812B7" w14:textId="6639265A" w:rsidR="001F386A" w:rsidRDefault="001F386A" w:rsidP="001F386A">
      <w:pPr>
        <w:pStyle w:val="Nidungvnbn"/>
      </w:pPr>
      <w:r>
        <w:t xml:space="preserve">- Kết quả trả về: </w:t>
      </w:r>
      <w:r w:rsidRPr="001F386A">
        <w:t>Trung bình cộng của dãy số truyền vào dưới dạng dấu phẩy động</w:t>
      </w:r>
      <w:r>
        <w:t>.</w:t>
      </w:r>
    </w:p>
    <w:p w14:paraId="39814A00" w14:textId="03FD1274" w:rsidR="006B6B30" w:rsidRDefault="006B6B30" w:rsidP="001F386A">
      <w:pPr>
        <w:pStyle w:val="Nidungvnbn"/>
      </w:pPr>
      <w:r>
        <w:t>-Ví dụ:</w:t>
      </w:r>
    </w:p>
    <w:p w14:paraId="1EB9B1AD" w14:textId="29057948" w:rsidR="006B6B30" w:rsidRDefault="00191E61" w:rsidP="001F386A">
      <w:pPr>
        <w:pStyle w:val="Nidungvnbn"/>
      </w:pPr>
      <w:r>
        <w:rPr>
          <w:noProof/>
        </w:rPr>
        <w:lastRenderedPageBreak/>
        <w:drawing>
          <wp:inline distT="0" distB="0" distL="0" distR="0" wp14:anchorId="1DA3A23F" wp14:editId="789C8E21">
            <wp:extent cx="5305647" cy="16828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0987" cy="1690883"/>
                    </a:xfrm>
                    <a:prstGeom prst="rect">
                      <a:avLst/>
                    </a:prstGeom>
                  </pic:spPr>
                </pic:pic>
              </a:graphicData>
            </a:graphic>
          </wp:inline>
        </w:drawing>
      </w:r>
    </w:p>
    <w:p w14:paraId="520A8B35" w14:textId="7CE07712" w:rsidR="001F72AC" w:rsidRDefault="001F72AC" w:rsidP="001F386A">
      <w:pPr>
        <w:pStyle w:val="Nidungvnbn"/>
      </w:pPr>
      <w:r>
        <w:t>-Kết quả:</w:t>
      </w:r>
    </w:p>
    <w:p w14:paraId="10469D21" w14:textId="5DC31156" w:rsidR="001F72AC" w:rsidRDefault="001F72AC" w:rsidP="001F72AC">
      <w:pPr>
        <w:pStyle w:val="Nidungvnbn"/>
        <w:rPr>
          <w:noProof/>
        </w:rPr>
      </w:pPr>
      <w:r>
        <w:rPr>
          <w:noProof/>
        </w:rPr>
        <w:drawing>
          <wp:inline distT="0" distB="0" distL="0" distR="0" wp14:anchorId="140A3ACF" wp14:editId="677ED95C">
            <wp:extent cx="4648200" cy="83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200" cy="838200"/>
                    </a:xfrm>
                    <a:prstGeom prst="rect">
                      <a:avLst/>
                    </a:prstGeom>
                  </pic:spPr>
                </pic:pic>
              </a:graphicData>
            </a:graphic>
          </wp:inline>
        </w:drawing>
      </w:r>
    </w:p>
    <w:p w14:paraId="4D9F7675" w14:textId="77777777" w:rsidR="001F72AC" w:rsidRDefault="001F72AC" w:rsidP="001F72AC">
      <w:pPr>
        <w:pStyle w:val="Nidungvnbn"/>
        <w:ind w:firstLine="0"/>
        <w:rPr>
          <w:noProof/>
        </w:rPr>
      </w:pPr>
    </w:p>
    <w:p w14:paraId="30AA82FE" w14:textId="3084E0BE" w:rsidR="001F72AC" w:rsidRDefault="001F72AC" w:rsidP="001F72AC">
      <w:pPr>
        <w:pStyle w:val="Tiumccp1"/>
      </w:pPr>
      <w:r>
        <w:rPr>
          <w:noProof/>
        </w:rPr>
        <w:t xml:space="preserve">1.3 </w:t>
      </w:r>
      <w:r>
        <w:t xml:space="preserve">Hàm </w:t>
      </w:r>
      <w:r w:rsidR="0009244F" w:rsidRPr="0009244F">
        <w:t>geometric_mean()</w:t>
      </w:r>
    </w:p>
    <w:p w14:paraId="18701222" w14:textId="77777777" w:rsidR="001F72AC" w:rsidRDefault="001F72AC" w:rsidP="001F72AC">
      <w:pPr>
        <w:pStyle w:val="Nidungvnbn"/>
      </w:pPr>
      <w:r>
        <w:t>- Tổng quan:</w:t>
      </w:r>
    </w:p>
    <w:p w14:paraId="1E745D3F" w14:textId="2ED188EB" w:rsidR="001F72AC" w:rsidRDefault="0009244F" w:rsidP="001F72AC">
      <w:pPr>
        <w:pStyle w:val="Nidungvnbn"/>
        <w:numPr>
          <w:ilvl w:val="0"/>
          <w:numId w:val="8"/>
        </w:numPr>
      </w:pPr>
      <w:r w:rsidRPr="0009244F">
        <w:t>Hàm geometric_mean() dùng để tính trung bình hình học của một dãy số truyền vào</w:t>
      </w:r>
      <w:r w:rsidR="001F72AC" w:rsidRPr="004337BA">
        <w:t>.</w:t>
      </w:r>
    </w:p>
    <w:p w14:paraId="377E7A56" w14:textId="06869C53" w:rsidR="0009244F" w:rsidRDefault="0009244F" w:rsidP="001F72AC">
      <w:pPr>
        <w:pStyle w:val="Nidungvnbn"/>
        <w:numPr>
          <w:ilvl w:val="0"/>
          <w:numId w:val="8"/>
        </w:numPr>
      </w:pPr>
      <w:r w:rsidRPr="0009244F">
        <w:t>Trung bình hình học là một đại lượng thống kê được sử dụng để tính toán trung bình của các giá trị số dương.</w:t>
      </w:r>
    </w:p>
    <w:p w14:paraId="7527BF97" w14:textId="1C8A8F2D" w:rsidR="0009244F" w:rsidRDefault="0009244F" w:rsidP="001F72AC">
      <w:pPr>
        <w:pStyle w:val="Nidungvnbn"/>
        <w:numPr>
          <w:ilvl w:val="0"/>
          <w:numId w:val="8"/>
        </w:numPr>
      </w:pPr>
      <w:r w:rsidRPr="0009244F">
        <w:t>Trung bình hình học được tính bằng cách lấy tích của các giá trị số dương, sau đó lấy căn bậc hai của tích đó.</w:t>
      </w:r>
    </w:p>
    <w:p w14:paraId="0AA37B15" w14:textId="09C4608E" w:rsidR="0009244F" w:rsidRDefault="0009244F" w:rsidP="001F72AC">
      <w:pPr>
        <w:pStyle w:val="Nidungvnbn"/>
        <w:numPr>
          <w:ilvl w:val="0"/>
          <w:numId w:val="8"/>
        </w:numPr>
      </w:pPr>
      <w:r w:rsidRPr="0009244F">
        <w:t>Trung bình hình học biểu thị xu hươnhs trong tâm của tập dữ liệu, và nó có thể được sử dụng để tính toán tỷ lệ trung bình của các giá trị số dương.</w:t>
      </w:r>
    </w:p>
    <w:p w14:paraId="4DB8DF8F" w14:textId="5A00CF14" w:rsidR="0009244F" w:rsidRDefault="0009244F" w:rsidP="001F72AC">
      <w:pPr>
        <w:pStyle w:val="Nidungvnbn"/>
        <w:numPr>
          <w:ilvl w:val="0"/>
          <w:numId w:val="8"/>
        </w:numPr>
      </w:pPr>
      <w:r w:rsidRPr="0009244F">
        <w:t>Trung bình hình học khác với trung bình cộng trong trường hợp các giá trị số âm, vì trung bình hình học không thể được tính toán với các giá trị số âm.</w:t>
      </w:r>
    </w:p>
    <w:p w14:paraId="74F06780" w14:textId="0585C276" w:rsidR="001F72AC" w:rsidRDefault="001F72AC" w:rsidP="001F72AC">
      <w:pPr>
        <w:pStyle w:val="Nidungvnbn"/>
      </w:pPr>
      <w:r>
        <w:t>-</w:t>
      </w:r>
      <w:r w:rsidRPr="002D276B">
        <w:t xml:space="preserve"> </w:t>
      </w:r>
      <w:r>
        <w:t>Cách sử dung:</w:t>
      </w:r>
      <w:r w:rsidR="0009244F" w:rsidRPr="0009244F">
        <w:t xml:space="preserve"> geometric_mean(data)</w:t>
      </w:r>
    </w:p>
    <w:p w14:paraId="45BF8CD1" w14:textId="77777777" w:rsidR="001F72AC" w:rsidRDefault="001F72AC" w:rsidP="001F72AC">
      <w:pPr>
        <w:pStyle w:val="Nidungvnbn"/>
      </w:pPr>
      <w:r>
        <w:t>- Tham số đầu vào: data là một dãy số.</w:t>
      </w:r>
    </w:p>
    <w:p w14:paraId="6089F661" w14:textId="28B93CF8" w:rsidR="001F72AC" w:rsidRDefault="001F72AC" w:rsidP="001F72AC">
      <w:pPr>
        <w:pStyle w:val="Nidungvnbn"/>
      </w:pPr>
      <w:r>
        <w:lastRenderedPageBreak/>
        <w:t xml:space="preserve">- Kết quả trả về: </w:t>
      </w:r>
      <w:r w:rsidR="0009244F" w:rsidRPr="0009244F">
        <w:t>Trung bình hình học của dãy số truyền vào</w:t>
      </w:r>
      <w:r>
        <w:t>.</w:t>
      </w:r>
    </w:p>
    <w:p w14:paraId="27BDD9E1" w14:textId="23585153" w:rsidR="001F72AC" w:rsidRDefault="001F72AC" w:rsidP="001F72AC">
      <w:pPr>
        <w:pStyle w:val="Nidungvnbn"/>
      </w:pPr>
      <w:r>
        <w:t>-Ví dụ:</w:t>
      </w:r>
    </w:p>
    <w:p w14:paraId="0E34A310" w14:textId="74BB1A98" w:rsidR="00E43DA2" w:rsidRDefault="00E43DA2" w:rsidP="001F72AC">
      <w:pPr>
        <w:pStyle w:val="Nidungvnbn"/>
      </w:pPr>
      <w:r>
        <w:rPr>
          <w:noProof/>
        </w:rPr>
        <w:drawing>
          <wp:inline distT="0" distB="0" distL="0" distR="0" wp14:anchorId="518FC80E" wp14:editId="2E1B9F4D">
            <wp:extent cx="5791835" cy="1276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1276985"/>
                    </a:xfrm>
                    <a:prstGeom prst="rect">
                      <a:avLst/>
                    </a:prstGeom>
                  </pic:spPr>
                </pic:pic>
              </a:graphicData>
            </a:graphic>
          </wp:inline>
        </w:drawing>
      </w:r>
    </w:p>
    <w:p w14:paraId="48F84050" w14:textId="715B3B56" w:rsidR="00E43DA2" w:rsidRDefault="00E43DA2" w:rsidP="001F72AC">
      <w:pPr>
        <w:pStyle w:val="Nidungvnbn"/>
      </w:pPr>
      <w:r>
        <w:t>-Kết quả</w:t>
      </w:r>
    </w:p>
    <w:p w14:paraId="57490D10" w14:textId="2733CD8F" w:rsidR="00E43DA2" w:rsidRDefault="00E43DA2" w:rsidP="00E43DA2">
      <w:pPr>
        <w:pStyle w:val="Nidungvnbn"/>
      </w:pPr>
      <w:r>
        <w:rPr>
          <w:noProof/>
        </w:rPr>
        <w:drawing>
          <wp:inline distT="0" distB="0" distL="0" distR="0" wp14:anchorId="390AEC19" wp14:editId="731054FE">
            <wp:extent cx="5543550" cy="81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550" cy="819150"/>
                    </a:xfrm>
                    <a:prstGeom prst="rect">
                      <a:avLst/>
                    </a:prstGeom>
                  </pic:spPr>
                </pic:pic>
              </a:graphicData>
            </a:graphic>
          </wp:inline>
        </w:drawing>
      </w:r>
    </w:p>
    <w:p w14:paraId="2BC5CC41" w14:textId="27EBB7A4" w:rsidR="00E43DA2" w:rsidRDefault="00E43DA2" w:rsidP="00E43DA2">
      <w:pPr>
        <w:pStyle w:val="Tiumccp1"/>
      </w:pPr>
      <w:r>
        <w:rPr>
          <w:noProof/>
        </w:rPr>
        <w:t xml:space="preserve">1.4 </w:t>
      </w:r>
      <w:r>
        <w:t xml:space="preserve">Hàm </w:t>
      </w:r>
      <w:r w:rsidRPr="00E43DA2">
        <w:t>harmonic_mean()</w:t>
      </w:r>
    </w:p>
    <w:p w14:paraId="5E399CD3" w14:textId="77777777" w:rsidR="00E43DA2" w:rsidRDefault="00E43DA2" w:rsidP="00E43DA2">
      <w:pPr>
        <w:pStyle w:val="Nidungvnbn"/>
      </w:pPr>
      <w:r>
        <w:t>- Tổng quan:</w:t>
      </w:r>
    </w:p>
    <w:p w14:paraId="634221DE" w14:textId="736987BE" w:rsidR="00E43DA2" w:rsidRDefault="00E43DA2" w:rsidP="00E43DA2">
      <w:pPr>
        <w:pStyle w:val="Nidungvnbn"/>
        <w:numPr>
          <w:ilvl w:val="0"/>
          <w:numId w:val="8"/>
        </w:numPr>
      </w:pPr>
      <w:r w:rsidRPr="00E43DA2">
        <w:t>Hàm harmonic_mean() dùng để tính trung bình hàm của một dãy số truyền vào</w:t>
      </w:r>
      <w:r w:rsidRPr="004337BA">
        <w:t>.</w:t>
      </w:r>
    </w:p>
    <w:p w14:paraId="79CD310A" w14:textId="4FDF487D" w:rsidR="00E43DA2" w:rsidRDefault="00E43DA2" w:rsidP="00E43DA2">
      <w:pPr>
        <w:pStyle w:val="Nidungvnbn"/>
        <w:numPr>
          <w:ilvl w:val="0"/>
          <w:numId w:val="8"/>
        </w:numPr>
      </w:pPr>
      <w:r w:rsidRPr="00E43DA2">
        <w:t>Trung bình điều hoà là một đại lượng thống kê được sử dụng để tính toán trung bình của các giá trị số dương</w:t>
      </w:r>
    </w:p>
    <w:p w14:paraId="43ECC6FD" w14:textId="7A6FCDC9" w:rsidR="00E43DA2" w:rsidRDefault="00E43DA2" w:rsidP="00E43DA2">
      <w:pPr>
        <w:pStyle w:val="Nidungvnbn"/>
        <w:numPr>
          <w:ilvl w:val="0"/>
          <w:numId w:val="8"/>
        </w:numPr>
      </w:pPr>
      <w:r w:rsidRPr="00E43DA2">
        <w:t>Trung bình điều hoà được tính bằng cách lấy nghịch đảo của các giá trị số dương, sau đó lấy nghịch đảo của trung bình của các giá trị số dương đó.</w:t>
      </w:r>
    </w:p>
    <w:p w14:paraId="2E368CFC" w14:textId="77777777" w:rsidR="00E43DA2" w:rsidRDefault="00E43DA2" w:rsidP="00E43DA2">
      <w:pPr>
        <w:pStyle w:val="Nidungvnbn"/>
        <w:ind w:left="1440" w:firstLine="0"/>
      </w:pPr>
    </w:p>
    <w:p w14:paraId="1699F3DD" w14:textId="76591BF6" w:rsidR="00E43DA2" w:rsidRDefault="00E43DA2" w:rsidP="00E43DA2">
      <w:pPr>
        <w:pStyle w:val="Nidungvnbn"/>
      </w:pPr>
      <w:r>
        <w:t>-</w:t>
      </w:r>
      <w:r w:rsidRPr="002D276B">
        <w:t xml:space="preserve"> </w:t>
      </w:r>
      <w:r>
        <w:t>Cách sử dung:</w:t>
      </w:r>
      <w:r w:rsidRPr="0009244F">
        <w:t xml:space="preserve"> </w:t>
      </w:r>
      <w:r w:rsidR="008D0EE9" w:rsidRPr="008D0EE9">
        <w:t>harmonic_mean(data)</w:t>
      </w:r>
    </w:p>
    <w:p w14:paraId="2B2D135E" w14:textId="77777777" w:rsidR="00E43DA2" w:rsidRDefault="00E43DA2" w:rsidP="00E43DA2">
      <w:pPr>
        <w:pStyle w:val="Nidungvnbn"/>
      </w:pPr>
      <w:r>
        <w:t>- Tham số đầu vào: data là một dãy số.</w:t>
      </w:r>
    </w:p>
    <w:p w14:paraId="7B4CCBD2" w14:textId="62B04D32" w:rsidR="00E43DA2" w:rsidRDefault="00E43DA2" w:rsidP="00E43DA2">
      <w:pPr>
        <w:pStyle w:val="Nidungvnbn"/>
      </w:pPr>
      <w:r>
        <w:t xml:space="preserve">- Kết quả trả về: </w:t>
      </w:r>
      <w:r w:rsidR="008D0EE9" w:rsidRPr="008D0EE9">
        <w:t>Trung bình hàm của dãy số truyền vào</w:t>
      </w:r>
      <w:r w:rsidR="008D0EE9">
        <w:t>.</w:t>
      </w:r>
    </w:p>
    <w:p w14:paraId="4C342CDA" w14:textId="208E6490" w:rsidR="00E43DA2" w:rsidRDefault="00E43DA2" w:rsidP="00E43DA2">
      <w:pPr>
        <w:pStyle w:val="Nidungvnbn"/>
      </w:pPr>
      <w:r>
        <w:t>-Ví dụ:</w:t>
      </w:r>
    </w:p>
    <w:p w14:paraId="11B4A349" w14:textId="497B18A9" w:rsidR="008D0EE9" w:rsidRDefault="008D0EE9" w:rsidP="00E43DA2">
      <w:pPr>
        <w:pStyle w:val="Nidungvnbn"/>
      </w:pPr>
      <w:r>
        <w:rPr>
          <w:noProof/>
        </w:rPr>
        <w:lastRenderedPageBreak/>
        <w:drawing>
          <wp:inline distT="0" distB="0" distL="0" distR="0" wp14:anchorId="0DFCF636" wp14:editId="54B1F118">
            <wp:extent cx="4986670" cy="1156321"/>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8581" cy="1161402"/>
                    </a:xfrm>
                    <a:prstGeom prst="rect">
                      <a:avLst/>
                    </a:prstGeom>
                  </pic:spPr>
                </pic:pic>
              </a:graphicData>
            </a:graphic>
          </wp:inline>
        </w:drawing>
      </w:r>
    </w:p>
    <w:p w14:paraId="126DD74D" w14:textId="343F6500" w:rsidR="008D0EE9" w:rsidRDefault="008D0EE9" w:rsidP="00E43DA2">
      <w:pPr>
        <w:pStyle w:val="Nidungvnbn"/>
      </w:pPr>
      <w:r>
        <w:t>-Kết quả:</w:t>
      </w:r>
    </w:p>
    <w:p w14:paraId="7F129088" w14:textId="166BD8F1" w:rsidR="008D0EE9" w:rsidRDefault="008D0EE9" w:rsidP="00E43DA2">
      <w:pPr>
        <w:pStyle w:val="Nidungvnbn"/>
      </w:pPr>
      <w:r>
        <w:rPr>
          <w:noProof/>
        </w:rPr>
        <w:drawing>
          <wp:inline distT="0" distB="0" distL="0" distR="0" wp14:anchorId="09A88A16" wp14:editId="21C62691">
            <wp:extent cx="5505450" cy="72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5450" cy="723900"/>
                    </a:xfrm>
                    <a:prstGeom prst="rect">
                      <a:avLst/>
                    </a:prstGeom>
                  </pic:spPr>
                </pic:pic>
              </a:graphicData>
            </a:graphic>
          </wp:inline>
        </w:drawing>
      </w:r>
    </w:p>
    <w:p w14:paraId="43C750BC" w14:textId="39AD17A7" w:rsidR="008D0EE9" w:rsidRDefault="008D0EE9" w:rsidP="008D0EE9">
      <w:pPr>
        <w:pStyle w:val="Tiumccp1"/>
      </w:pPr>
      <w:r>
        <w:rPr>
          <w:noProof/>
        </w:rPr>
        <w:t xml:space="preserve">1.5 </w:t>
      </w:r>
      <w:r w:rsidRPr="008D0EE9">
        <w:t>median()</w:t>
      </w:r>
    </w:p>
    <w:p w14:paraId="50710EA4" w14:textId="77777777" w:rsidR="008D0EE9" w:rsidRDefault="008D0EE9" w:rsidP="008D0EE9">
      <w:pPr>
        <w:pStyle w:val="Nidungvnbn"/>
      </w:pPr>
      <w:r>
        <w:t>- Tổng quan:</w:t>
      </w:r>
    </w:p>
    <w:p w14:paraId="1C4B9B52" w14:textId="4CB16EEB" w:rsidR="008D0EE9" w:rsidRDefault="008D0EE9" w:rsidP="008D0EE9">
      <w:pPr>
        <w:pStyle w:val="Nidungvnbn"/>
        <w:numPr>
          <w:ilvl w:val="0"/>
          <w:numId w:val="8"/>
        </w:numPr>
      </w:pPr>
      <w:r w:rsidRPr="008D0EE9">
        <w:t>Hàm median() dùng để tính giá trị trung vị của một dãy số truyền vào</w:t>
      </w:r>
      <w:r w:rsidRPr="004337BA">
        <w:t>.</w:t>
      </w:r>
    </w:p>
    <w:p w14:paraId="4DF905A3" w14:textId="1DEBFB66" w:rsidR="008D0EE9" w:rsidRDefault="008D0EE9" w:rsidP="008D0EE9">
      <w:pPr>
        <w:pStyle w:val="Nidungvnbn"/>
        <w:numPr>
          <w:ilvl w:val="0"/>
          <w:numId w:val="8"/>
        </w:numPr>
      </w:pPr>
      <w:r w:rsidRPr="008D0EE9">
        <w:t>Giá trị trung vị là một số tách giữa nửa lớn hơn và nửa bé hơn của một mẫu, một quần thể, hay một phân bố xác suất. Nó là giá trị giữa trong một phân bố, mà số các số nằm trên hay dưới con số đó là bằng nhau.</w:t>
      </w:r>
    </w:p>
    <w:p w14:paraId="09031237" w14:textId="6EBCBBAF" w:rsidR="008D0EE9" w:rsidRDefault="008D0EE9" w:rsidP="008D0EE9">
      <w:pPr>
        <w:pStyle w:val="Nidungvnbn"/>
        <w:numPr>
          <w:ilvl w:val="0"/>
          <w:numId w:val="8"/>
        </w:numPr>
      </w:pPr>
      <w:r w:rsidRPr="008D0EE9">
        <w:t>Một nữa số lượng các số trong một phân bố là số lượng các số nhỏ hơn giá trị trung vị, và nửa còn lại là số lượng các số lớn hơn giá trị trung vị.</w:t>
      </w:r>
    </w:p>
    <w:p w14:paraId="539B555F" w14:textId="076E4B5A" w:rsidR="008D0EE9" w:rsidRDefault="008B2938" w:rsidP="008B2938">
      <w:pPr>
        <w:pStyle w:val="Nidungvnbn"/>
        <w:numPr>
          <w:ilvl w:val="0"/>
          <w:numId w:val="8"/>
        </w:numPr>
      </w:pPr>
      <w:r w:rsidRPr="008B2938">
        <w:t>Số trung vị của một danh sách là giá trị nằm giữa nếu số lượng các phần tử là số lẻ, hoặc là trung bình của hai giá trị nằm giữa nếu số lượng các phần tử là số chẵn.</w:t>
      </w:r>
    </w:p>
    <w:p w14:paraId="092704C4" w14:textId="260D12D6" w:rsidR="008D0EE9" w:rsidRDefault="008D0EE9" w:rsidP="008D0EE9">
      <w:pPr>
        <w:pStyle w:val="Nidungvnbn"/>
      </w:pPr>
      <w:r>
        <w:t>-</w:t>
      </w:r>
      <w:r w:rsidRPr="002D276B">
        <w:t xml:space="preserve"> </w:t>
      </w:r>
      <w:r>
        <w:t>Cách sử dung:</w:t>
      </w:r>
      <w:r w:rsidRPr="0009244F">
        <w:t xml:space="preserve"> </w:t>
      </w:r>
      <w:r w:rsidR="008B2938" w:rsidRPr="008B2938">
        <w:t>median(data)</w:t>
      </w:r>
    </w:p>
    <w:p w14:paraId="38EE9238" w14:textId="77777777" w:rsidR="008D0EE9" w:rsidRDefault="008D0EE9" w:rsidP="008D0EE9">
      <w:pPr>
        <w:pStyle w:val="Nidungvnbn"/>
      </w:pPr>
      <w:r>
        <w:t>- Tham số đầu vào: data là một dãy số.</w:t>
      </w:r>
    </w:p>
    <w:p w14:paraId="336C3EF8" w14:textId="2DDD10A3" w:rsidR="008D0EE9" w:rsidRDefault="008D0EE9" w:rsidP="008D0EE9">
      <w:pPr>
        <w:pStyle w:val="Nidungvnbn"/>
      </w:pPr>
      <w:r>
        <w:t xml:space="preserve">- Kết quả trả về: </w:t>
      </w:r>
      <w:r w:rsidR="008B2938" w:rsidRPr="008B2938">
        <w:t>Giá trị trung vị của dãy số truyền vào</w:t>
      </w:r>
      <w:r>
        <w:t>.</w:t>
      </w:r>
    </w:p>
    <w:p w14:paraId="5AB874A7" w14:textId="74382543" w:rsidR="008D0EE9" w:rsidRDefault="008D0EE9" w:rsidP="008D0EE9">
      <w:pPr>
        <w:pStyle w:val="Nidungvnbn"/>
      </w:pPr>
      <w:r>
        <w:t>-Ví dụ:</w:t>
      </w:r>
    </w:p>
    <w:p w14:paraId="28FA6BF5" w14:textId="7EBDB24A" w:rsidR="005378CC" w:rsidRDefault="005378CC" w:rsidP="008D0EE9">
      <w:pPr>
        <w:pStyle w:val="Nidungvnbn"/>
      </w:pPr>
      <w:r>
        <w:rPr>
          <w:noProof/>
        </w:rPr>
        <w:lastRenderedPageBreak/>
        <w:drawing>
          <wp:inline distT="0" distB="0" distL="0" distR="0" wp14:anchorId="49C9D254" wp14:editId="23BF58C8">
            <wp:extent cx="5163757" cy="15523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5472" cy="1555876"/>
                    </a:xfrm>
                    <a:prstGeom prst="rect">
                      <a:avLst/>
                    </a:prstGeom>
                  </pic:spPr>
                </pic:pic>
              </a:graphicData>
            </a:graphic>
          </wp:inline>
        </w:drawing>
      </w:r>
    </w:p>
    <w:p w14:paraId="4E6DC595" w14:textId="33247EF8" w:rsidR="005378CC" w:rsidRDefault="005378CC" w:rsidP="005378CC">
      <w:pPr>
        <w:pStyle w:val="Nidungvnbn"/>
        <w:ind w:firstLine="0"/>
      </w:pPr>
      <w:r>
        <w:tab/>
        <w:t>-Kết quả:</w:t>
      </w:r>
    </w:p>
    <w:p w14:paraId="1A27BBA0" w14:textId="404DD43F" w:rsidR="005378CC" w:rsidRDefault="005378CC" w:rsidP="005378CC">
      <w:pPr>
        <w:pStyle w:val="Nidungvnbn"/>
      </w:pPr>
      <w:r>
        <w:rPr>
          <w:noProof/>
        </w:rPr>
        <w:drawing>
          <wp:inline distT="0" distB="0" distL="0" distR="0" wp14:anchorId="615AAFF4" wp14:editId="6F1D0412">
            <wp:extent cx="2647950" cy="80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7950" cy="800100"/>
                    </a:xfrm>
                    <a:prstGeom prst="rect">
                      <a:avLst/>
                    </a:prstGeom>
                  </pic:spPr>
                </pic:pic>
              </a:graphicData>
            </a:graphic>
          </wp:inline>
        </w:drawing>
      </w:r>
    </w:p>
    <w:p w14:paraId="121FC2CE" w14:textId="481D7960" w:rsidR="005378CC" w:rsidRDefault="005378CC" w:rsidP="005378CC">
      <w:pPr>
        <w:pStyle w:val="Tiumccp1"/>
      </w:pPr>
      <w:r>
        <w:rPr>
          <w:noProof/>
        </w:rPr>
        <w:t xml:space="preserve">1.6 </w:t>
      </w:r>
      <w:r w:rsidR="003A2EC1" w:rsidRPr="003A2EC1">
        <w:t>median_low()</w:t>
      </w:r>
    </w:p>
    <w:p w14:paraId="67811E84" w14:textId="77777777" w:rsidR="005378CC" w:rsidRDefault="005378CC" w:rsidP="005378CC">
      <w:pPr>
        <w:pStyle w:val="Nidungvnbn"/>
      </w:pPr>
      <w:r>
        <w:t>- Tổng quan:</w:t>
      </w:r>
    </w:p>
    <w:p w14:paraId="5F7CAB4E" w14:textId="7BFDD6EB" w:rsidR="005378CC" w:rsidRDefault="003A2EC1" w:rsidP="005378CC">
      <w:pPr>
        <w:pStyle w:val="Nidungvnbn"/>
        <w:numPr>
          <w:ilvl w:val="0"/>
          <w:numId w:val="8"/>
        </w:numPr>
      </w:pPr>
      <w:r w:rsidRPr="003A2EC1">
        <w:t>Hàm median_low() dùng để tính giá trị trung vị nhỏ nhất của một dãy số truyền vào</w:t>
      </w:r>
      <w:r w:rsidR="005378CC" w:rsidRPr="004337BA">
        <w:t>.</w:t>
      </w:r>
    </w:p>
    <w:p w14:paraId="542AE9CF" w14:textId="38EDE886" w:rsidR="003A2EC1" w:rsidRDefault="003A2EC1" w:rsidP="005378CC">
      <w:pPr>
        <w:pStyle w:val="Nidungvnbn"/>
        <w:numPr>
          <w:ilvl w:val="0"/>
          <w:numId w:val="8"/>
        </w:numPr>
      </w:pPr>
      <w:r>
        <w:t>G</w:t>
      </w:r>
      <w:r w:rsidRPr="003A2EC1">
        <w:t>iá trị trung vị nhỏ nhất là giá trị trung vị của một dãy số khi các số trong dãy số được sắp xếp theo thứ tự tăng dần.</w:t>
      </w:r>
    </w:p>
    <w:p w14:paraId="19FE212B" w14:textId="4ADE9031" w:rsidR="003A2EC1" w:rsidRDefault="003A2EC1" w:rsidP="005378CC">
      <w:pPr>
        <w:pStyle w:val="Nidungvnbn"/>
        <w:numPr>
          <w:ilvl w:val="0"/>
          <w:numId w:val="8"/>
        </w:numPr>
      </w:pPr>
      <w:r w:rsidRPr="003A2EC1">
        <w:t>Nếu dãy số có số lượng phần tử là số lẻ thì giá trị trung vị nhỏ nhất là giá trị ở vị trí giữa của dãy số.</w:t>
      </w:r>
    </w:p>
    <w:p w14:paraId="574E7DBE" w14:textId="3EA99956" w:rsidR="003A2EC1" w:rsidRDefault="003A2EC1" w:rsidP="005378CC">
      <w:pPr>
        <w:pStyle w:val="Nidungvnbn"/>
        <w:numPr>
          <w:ilvl w:val="0"/>
          <w:numId w:val="8"/>
        </w:numPr>
      </w:pPr>
      <w:r w:rsidRPr="003A2EC1">
        <w:t>Nếu dãy số có số lượng phần tử là số chẵn thì giá trị trung vị nhỏ nhất là giá trị ở vị trí giữa của dãy số.</w:t>
      </w:r>
    </w:p>
    <w:p w14:paraId="5C509D55" w14:textId="1AD4233B" w:rsidR="005378CC" w:rsidRDefault="005378CC" w:rsidP="005378CC">
      <w:pPr>
        <w:pStyle w:val="Nidungvnbn"/>
      </w:pPr>
      <w:r>
        <w:t>-</w:t>
      </w:r>
      <w:r w:rsidRPr="002D276B">
        <w:t xml:space="preserve"> </w:t>
      </w:r>
      <w:r>
        <w:t>Cách sử dung:</w:t>
      </w:r>
      <w:r w:rsidRPr="0009244F">
        <w:t xml:space="preserve"> </w:t>
      </w:r>
      <w:r w:rsidR="003A2EC1" w:rsidRPr="003A2EC1">
        <w:t>median_low(data)</w:t>
      </w:r>
    </w:p>
    <w:p w14:paraId="1BB0A198" w14:textId="77777777" w:rsidR="005378CC" w:rsidRDefault="005378CC" w:rsidP="005378CC">
      <w:pPr>
        <w:pStyle w:val="Nidungvnbn"/>
      </w:pPr>
      <w:r>
        <w:t>- Tham số đầu vào: data là một dãy số.</w:t>
      </w:r>
    </w:p>
    <w:p w14:paraId="54B92890" w14:textId="77777777" w:rsidR="003A2EC1" w:rsidRDefault="005378CC" w:rsidP="005378CC">
      <w:pPr>
        <w:pStyle w:val="Nidungvnbn"/>
      </w:pPr>
      <w:r>
        <w:t xml:space="preserve">- Kết quả trả về: </w:t>
      </w:r>
      <w:r w:rsidR="003A2EC1" w:rsidRPr="003A2EC1">
        <w:t>Giá trị trung vị nhỏ nhất của dãy số truyền vào</w:t>
      </w:r>
      <w:r w:rsidR="003A2EC1">
        <w:t>.</w:t>
      </w:r>
    </w:p>
    <w:p w14:paraId="0095239D" w14:textId="24C92C67" w:rsidR="005378CC" w:rsidRDefault="005378CC" w:rsidP="005378CC">
      <w:pPr>
        <w:pStyle w:val="Nidungvnbn"/>
      </w:pPr>
      <w:r>
        <w:t>-Ví dụ:</w:t>
      </w:r>
    </w:p>
    <w:p w14:paraId="0FDB4902" w14:textId="77777777" w:rsidR="002E0F0A" w:rsidRDefault="002E0F0A" w:rsidP="005378CC">
      <w:pPr>
        <w:pStyle w:val="Nidungvnbn"/>
        <w:ind w:firstLine="0"/>
      </w:pPr>
    </w:p>
    <w:p w14:paraId="04D438DA" w14:textId="20EEBCBD" w:rsidR="005378CC" w:rsidRDefault="002E0F0A" w:rsidP="002E0F0A">
      <w:pPr>
        <w:pStyle w:val="Nidungvnbn"/>
      </w:pPr>
      <w:r>
        <w:rPr>
          <w:noProof/>
        </w:rPr>
        <w:lastRenderedPageBreak/>
        <w:drawing>
          <wp:inline distT="0" distB="0" distL="0" distR="0" wp14:anchorId="40F44C16" wp14:editId="58CBE3CB">
            <wp:extent cx="5078528" cy="1329070"/>
            <wp:effectExtent l="0" t="0" r="825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9595" cy="1331966"/>
                    </a:xfrm>
                    <a:prstGeom prst="rect">
                      <a:avLst/>
                    </a:prstGeom>
                  </pic:spPr>
                </pic:pic>
              </a:graphicData>
            </a:graphic>
          </wp:inline>
        </w:drawing>
      </w:r>
    </w:p>
    <w:p w14:paraId="01CB57E9" w14:textId="1A1A54AB" w:rsidR="002E0F0A" w:rsidRDefault="002E0F0A" w:rsidP="002E0F0A">
      <w:pPr>
        <w:pStyle w:val="Nidungvnbn"/>
      </w:pPr>
      <w:r>
        <w:t>-Kết quả:</w:t>
      </w:r>
    </w:p>
    <w:p w14:paraId="7F2EEE12" w14:textId="2E0790BB" w:rsidR="002E0F0A" w:rsidRDefault="002E0F0A" w:rsidP="002E0F0A">
      <w:pPr>
        <w:pStyle w:val="Nidungvnbn"/>
      </w:pPr>
      <w:r>
        <w:rPr>
          <w:noProof/>
        </w:rPr>
        <w:drawing>
          <wp:inline distT="0" distB="0" distL="0" distR="0" wp14:anchorId="3B066ADA" wp14:editId="003E0D08">
            <wp:extent cx="3133725" cy="847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3725" cy="847725"/>
                    </a:xfrm>
                    <a:prstGeom prst="rect">
                      <a:avLst/>
                    </a:prstGeom>
                  </pic:spPr>
                </pic:pic>
              </a:graphicData>
            </a:graphic>
          </wp:inline>
        </w:drawing>
      </w:r>
    </w:p>
    <w:p w14:paraId="2EC8C55E" w14:textId="701420B9" w:rsidR="008A01C1" w:rsidRDefault="008A01C1" w:rsidP="008A01C1">
      <w:pPr>
        <w:pStyle w:val="Tiumccp1"/>
      </w:pPr>
      <w:r>
        <w:rPr>
          <w:noProof/>
        </w:rPr>
        <w:t xml:space="preserve">1.7 </w:t>
      </w:r>
      <w:r w:rsidRPr="008A01C1">
        <w:t>median_high()</w:t>
      </w:r>
    </w:p>
    <w:p w14:paraId="67487A18" w14:textId="77777777" w:rsidR="008A01C1" w:rsidRDefault="008A01C1" w:rsidP="008A01C1">
      <w:pPr>
        <w:pStyle w:val="Nidungvnbn"/>
      </w:pPr>
      <w:r>
        <w:t>- Tổng quan:</w:t>
      </w:r>
    </w:p>
    <w:p w14:paraId="6280C77A" w14:textId="0F41513A" w:rsidR="008A01C1" w:rsidRDefault="008A01C1" w:rsidP="008A01C1">
      <w:pPr>
        <w:pStyle w:val="Nidungvnbn"/>
        <w:numPr>
          <w:ilvl w:val="0"/>
          <w:numId w:val="8"/>
        </w:numPr>
      </w:pPr>
      <w:r w:rsidRPr="008A01C1">
        <w:t>Hàm median_high() dùng để tính giá trị trung vị lớn nhất của một dãy số truyền vào</w:t>
      </w:r>
      <w:r w:rsidRPr="004337BA">
        <w:t>.</w:t>
      </w:r>
    </w:p>
    <w:p w14:paraId="13AB8DCD" w14:textId="77777777" w:rsidR="008A01C1" w:rsidRDefault="008A01C1" w:rsidP="008A01C1">
      <w:pPr>
        <w:pStyle w:val="Nidungvnbn"/>
        <w:numPr>
          <w:ilvl w:val="0"/>
          <w:numId w:val="8"/>
        </w:numPr>
      </w:pPr>
      <w:r>
        <w:t>G</w:t>
      </w:r>
      <w:r w:rsidRPr="008A01C1">
        <w:t>iá trị trung vị lớn nhất là giá trị trung vị của một dãy số khi các số trong dãy số được sắp xếp theo thứ tự giảm dần</w:t>
      </w:r>
      <w:r w:rsidRPr="003A2EC1">
        <w:t>.</w:t>
      </w:r>
    </w:p>
    <w:p w14:paraId="5130E392" w14:textId="77777777" w:rsidR="008A01C1" w:rsidRDefault="008A01C1" w:rsidP="008A01C1">
      <w:pPr>
        <w:pStyle w:val="Nidungvnbn"/>
        <w:numPr>
          <w:ilvl w:val="0"/>
          <w:numId w:val="8"/>
        </w:numPr>
      </w:pPr>
      <w:r>
        <w:t>Nếu dãy số có số lượng phần tử là số lẻ thì giá trị trung vị lớn nhất là giá trị ở vị trí giữa của dãy số.</w:t>
      </w:r>
    </w:p>
    <w:p w14:paraId="5504D805" w14:textId="77777777" w:rsidR="008A01C1" w:rsidRDefault="008A01C1" w:rsidP="008A01C1">
      <w:pPr>
        <w:pStyle w:val="Nidungvnbn"/>
        <w:numPr>
          <w:ilvl w:val="0"/>
          <w:numId w:val="8"/>
        </w:numPr>
      </w:pPr>
      <w:r>
        <w:t>Nếu dãy số có số lượng phần tử là số chẵn thì giá trị trung vị lớn nhất là giá trị ở vị trí giữa của dãy số.</w:t>
      </w:r>
    </w:p>
    <w:p w14:paraId="1E6B2B73" w14:textId="2EC3C978" w:rsidR="008A01C1" w:rsidRDefault="008A01C1" w:rsidP="008A01C1">
      <w:pPr>
        <w:pStyle w:val="Nidungvnbn"/>
      </w:pPr>
      <w:r>
        <w:t>-</w:t>
      </w:r>
      <w:r w:rsidRPr="002D276B">
        <w:t xml:space="preserve"> </w:t>
      </w:r>
      <w:r>
        <w:t>Cách sử dung:</w:t>
      </w:r>
      <w:r w:rsidRPr="0009244F">
        <w:t xml:space="preserve"> </w:t>
      </w:r>
      <w:r w:rsidRPr="008A01C1">
        <w:t>median_high(data)</w:t>
      </w:r>
    </w:p>
    <w:p w14:paraId="106EAEB3" w14:textId="77777777" w:rsidR="008A01C1" w:rsidRDefault="008A01C1" w:rsidP="008A01C1">
      <w:pPr>
        <w:pStyle w:val="Nidungvnbn"/>
      </w:pPr>
      <w:r>
        <w:t>- Tham số đầu vào: data là một dãy số.</w:t>
      </w:r>
    </w:p>
    <w:p w14:paraId="0130CD4B" w14:textId="4B00AA00" w:rsidR="008A01C1" w:rsidRDefault="008A01C1" w:rsidP="008A01C1">
      <w:pPr>
        <w:pStyle w:val="Nidungvnbn"/>
      </w:pPr>
      <w:r>
        <w:t xml:space="preserve">- Kết quả trả về: </w:t>
      </w:r>
      <w:r w:rsidRPr="008A01C1">
        <w:t>Giá trị trung vị lớn nhất của dãy số truyền vào</w:t>
      </w:r>
      <w:r>
        <w:t>.</w:t>
      </w:r>
    </w:p>
    <w:p w14:paraId="48405591" w14:textId="73868D60" w:rsidR="008A01C1" w:rsidRDefault="008A01C1" w:rsidP="008A01C1">
      <w:pPr>
        <w:pStyle w:val="Nidungvnbn"/>
      </w:pPr>
      <w:r>
        <w:t>-Ví dụ:</w:t>
      </w:r>
    </w:p>
    <w:p w14:paraId="0BEA91BE" w14:textId="62AF7AAD" w:rsidR="008A01C1" w:rsidRDefault="00EC1ACE" w:rsidP="008A01C1">
      <w:pPr>
        <w:pStyle w:val="Nidungvnbn"/>
      </w:pPr>
      <w:r>
        <w:rPr>
          <w:noProof/>
        </w:rPr>
        <w:lastRenderedPageBreak/>
        <w:drawing>
          <wp:inline distT="0" distB="0" distL="0" distR="0" wp14:anchorId="34776468" wp14:editId="6261F2E1">
            <wp:extent cx="5015493" cy="132907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3741" cy="1331256"/>
                    </a:xfrm>
                    <a:prstGeom prst="rect">
                      <a:avLst/>
                    </a:prstGeom>
                  </pic:spPr>
                </pic:pic>
              </a:graphicData>
            </a:graphic>
          </wp:inline>
        </w:drawing>
      </w:r>
    </w:p>
    <w:p w14:paraId="01022FFE" w14:textId="04B0AF7B" w:rsidR="00EC1ACE" w:rsidRDefault="00EC1ACE" w:rsidP="00EC1ACE">
      <w:pPr>
        <w:pStyle w:val="Nidungvnbn"/>
        <w:ind w:firstLine="0"/>
      </w:pPr>
      <w:r>
        <w:tab/>
        <w:t>-Kết quả:</w:t>
      </w:r>
    </w:p>
    <w:p w14:paraId="0948C559" w14:textId="4364C7A6" w:rsidR="00EC1ACE" w:rsidRDefault="00EC1ACE" w:rsidP="00EC1ACE">
      <w:pPr>
        <w:pStyle w:val="Nidungvnbn"/>
        <w:ind w:firstLine="0"/>
      </w:pPr>
      <w:r>
        <w:tab/>
      </w:r>
      <w:r>
        <w:rPr>
          <w:noProof/>
        </w:rPr>
        <w:drawing>
          <wp:inline distT="0" distB="0" distL="0" distR="0" wp14:anchorId="5A6D1246" wp14:editId="2562ED2F">
            <wp:extent cx="3371850" cy="838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1850" cy="838200"/>
                    </a:xfrm>
                    <a:prstGeom prst="rect">
                      <a:avLst/>
                    </a:prstGeom>
                  </pic:spPr>
                </pic:pic>
              </a:graphicData>
            </a:graphic>
          </wp:inline>
        </w:drawing>
      </w:r>
    </w:p>
    <w:p w14:paraId="5C5CC361" w14:textId="5ED42252" w:rsidR="00752E08" w:rsidRDefault="00752E08" w:rsidP="00752E08">
      <w:pPr>
        <w:pStyle w:val="Tiumccp1"/>
      </w:pPr>
      <w:r>
        <w:rPr>
          <w:noProof/>
        </w:rPr>
        <w:t xml:space="preserve">1.8 </w:t>
      </w:r>
      <w:r w:rsidR="005034A4" w:rsidRPr="005034A4">
        <w:t>median_grouped()</w:t>
      </w:r>
    </w:p>
    <w:p w14:paraId="6DC03CD9" w14:textId="77777777" w:rsidR="00752E08" w:rsidRDefault="00752E08" w:rsidP="00752E08">
      <w:pPr>
        <w:pStyle w:val="Nidungvnbn"/>
      </w:pPr>
      <w:r>
        <w:t>- Tổng quan:</w:t>
      </w:r>
    </w:p>
    <w:p w14:paraId="02EB3E28" w14:textId="0863CC18" w:rsidR="00752E08" w:rsidRDefault="005034A4" w:rsidP="00752E08">
      <w:pPr>
        <w:pStyle w:val="Nidungvnbn"/>
        <w:numPr>
          <w:ilvl w:val="0"/>
          <w:numId w:val="8"/>
        </w:numPr>
      </w:pPr>
      <w:r w:rsidRPr="005034A4">
        <w:t>Hàm median_grouped() dùng để tính giá trị trung vị của một dãy số truyền vào</w:t>
      </w:r>
      <w:r w:rsidR="00752E08" w:rsidRPr="004337BA">
        <w:t>.</w:t>
      </w:r>
    </w:p>
    <w:p w14:paraId="06858BEA" w14:textId="77777777" w:rsidR="005034A4" w:rsidRDefault="005034A4" w:rsidP="005034A4">
      <w:pPr>
        <w:pStyle w:val="Nidungvnbn"/>
        <w:numPr>
          <w:ilvl w:val="0"/>
          <w:numId w:val="8"/>
        </w:numPr>
      </w:pPr>
      <w:r>
        <w:t>G</w:t>
      </w:r>
      <w:r w:rsidRPr="005034A4">
        <w:t>iá trị trung vị là giá trị trung bình của giá trị trung vị nhỏ nhất và giá trị trung vị lớn nhất</w:t>
      </w:r>
    </w:p>
    <w:p w14:paraId="2E16DD8F" w14:textId="76EBF49C" w:rsidR="00752E08" w:rsidRDefault="00752E08" w:rsidP="005034A4">
      <w:pPr>
        <w:pStyle w:val="Nidungvnbn"/>
      </w:pPr>
      <w:r>
        <w:t>-</w:t>
      </w:r>
      <w:r w:rsidRPr="002D276B">
        <w:t xml:space="preserve"> </w:t>
      </w:r>
      <w:r>
        <w:t>Cách sử dung:</w:t>
      </w:r>
      <w:r w:rsidRPr="0009244F">
        <w:t xml:space="preserve"> </w:t>
      </w:r>
      <w:r w:rsidR="005034A4" w:rsidRPr="005034A4">
        <w:t>median_grouped(data, interval=1)</w:t>
      </w:r>
    </w:p>
    <w:p w14:paraId="3E3E8DB7" w14:textId="20E940D4" w:rsidR="00752E08" w:rsidRDefault="00752E08" w:rsidP="00752E08">
      <w:pPr>
        <w:pStyle w:val="Nidungvnbn"/>
      </w:pPr>
      <w:r>
        <w:t>- Tham số đầu vào: data là một dãy số</w:t>
      </w:r>
      <w:r w:rsidR="005034A4">
        <w:t>,</w:t>
      </w:r>
      <w:r w:rsidR="005034A4" w:rsidRPr="005034A4">
        <w:t xml:space="preserve"> interval là khoảng cách giữa các giá trị trong dãy số</w:t>
      </w:r>
    </w:p>
    <w:p w14:paraId="00CF8C5C" w14:textId="4B4525EB" w:rsidR="00752E08" w:rsidRDefault="00752E08" w:rsidP="00752E08">
      <w:pPr>
        <w:pStyle w:val="Nidungvnbn"/>
      </w:pPr>
      <w:r>
        <w:t xml:space="preserve">- Kết quả trả về: </w:t>
      </w:r>
      <w:r w:rsidR="005034A4" w:rsidRPr="005034A4">
        <w:t>Giá trị trung vị của dãy số truyền và</w:t>
      </w:r>
      <w:r w:rsidRPr="008A01C1">
        <w:t>o</w:t>
      </w:r>
      <w:r>
        <w:t>.</w:t>
      </w:r>
    </w:p>
    <w:p w14:paraId="354867F6" w14:textId="77777777" w:rsidR="00752E08" w:rsidRDefault="00752E08" w:rsidP="00752E08">
      <w:pPr>
        <w:pStyle w:val="Nidungvnbn"/>
      </w:pPr>
      <w:r>
        <w:t>-Ví dụ:</w:t>
      </w:r>
    </w:p>
    <w:p w14:paraId="0C4C0B5E" w14:textId="33BE1970" w:rsidR="00752E08" w:rsidRDefault="005034A4" w:rsidP="00EC1ACE">
      <w:pPr>
        <w:pStyle w:val="Nidungvnbn"/>
        <w:ind w:firstLine="0"/>
      </w:pPr>
      <w:r>
        <w:tab/>
      </w:r>
      <w:r>
        <w:rPr>
          <w:noProof/>
        </w:rPr>
        <w:drawing>
          <wp:inline distT="0" distB="0" distL="0" distR="0" wp14:anchorId="16F15272" wp14:editId="35A5C688">
            <wp:extent cx="5103628" cy="1146512"/>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2765" cy="1148565"/>
                    </a:xfrm>
                    <a:prstGeom prst="rect">
                      <a:avLst/>
                    </a:prstGeom>
                  </pic:spPr>
                </pic:pic>
              </a:graphicData>
            </a:graphic>
          </wp:inline>
        </w:drawing>
      </w:r>
    </w:p>
    <w:p w14:paraId="1EE2A2D9" w14:textId="57D44A0F" w:rsidR="005034A4" w:rsidRDefault="005034A4" w:rsidP="00EC1ACE">
      <w:pPr>
        <w:pStyle w:val="Nidungvnbn"/>
        <w:ind w:firstLine="0"/>
      </w:pPr>
      <w:r>
        <w:tab/>
        <w:t>-Kết quả:</w:t>
      </w:r>
    </w:p>
    <w:p w14:paraId="062A10A6" w14:textId="04B62423" w:rsidR="005034A4" w:rsidRDefault="005034A4" w:rsidP="00EC1ACE">
      <w:pPr>
        <w:pStyle w:val="Nidungvnbn"/>
        <w:ind w:firstLine="0"/>
      </w:pPr>
      <w:r>
        <w:lastRenderedPageBreak/>
        <w:tab/>
      </w:r>
      <w:r>
        <w:rPr>
          <w:noProof/>
        </w:rPr>
        <w:drawing>
          <wp:inline distT="0" distB="0" distL="0" distR="0" wp14:anchorId="3BB6C98D" wp14:editId="6E5EF75E">
            <wp:extent cx="4000500" cy="819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0500" cy="819150"/>
                    </a:xfrm>
                    <a:prstGeom prst="rect">
                      <a:avLst/>
                    </a:prstGeom>
                  </pic:spPr>
                </pic:pic>
              </a:graphicData>
            </a:graphic>
          </wp:inline>
        </w:drawing>
      </w:r>
    </w:p>
    <w:p w14:paraId="5A9508BD" w14:textId="77777777" w:rsidR="005034A4" w:rsidRDefault="005034A4" w:rsidP="00EC1ACE">
      <w:pPr>
        <w:pStyle w:val="Nidungvnbn"/>
        <w:ind w:firstLine="0"/>
      </w:pPr>
    </w:p>
    <w:p w14:paraId="5C6DF8BD" w14:textId="1796ACCD" w:rsidR="005034A4" w:rsidRDefault="005034A4" w:rsidP="005034A4">
      <w:pPr>
        <w:pStyle w:val="Tiumccp1"/>
      </w:pPr>
      <w:r>
        <w:rPr>
          <w:noProof/>
        </w:rPr>
        <w:t xml:space="preserve">1.9 </w:t>
      </w:r>
      <w:r w:rsidR="00DF557C">
        <w:rPr>
          <w:noProof/>
        </w:rPr>
        <w:t xml:space="preserve">Hàm </w:t>
      </w:r>
      <w:r w:rsidR="00DF557C" w:rsidRPr="00DF557C">
        <w:t>mode()</w:t>
      </w:r>
    </w:p>
    <w:p w14:paraId="01EC4B8C" w14:textId="77777777" w:rsidR="005034A4" w:rsidRDefault="005034A4" w:rsidP="005034A4">
      <w:pPr>
        <w:pStyle w:val="Nidungvnbn"/>
      </w:pPr>
      <w:r>
        <w:t>- Tổng quan:</w:t>
      </w:r>
    </w:p>
    <w:p w14:paraId="2D99E0E9" w14:textId="7BB21E46" w:rsidR="00796D34" w:rsidRDefault="00796D34" w:rsidP="00796D34">
      <w:pPr>
        <w:pStyle w:val="Nidungvnbn"/>
        <w:numPr>
          <w:ilvl w:val="0"/>
          <w:numId w:val="8"/>
        </w:numPr>
      </w:pPr>
      <w:r>
        <w:t>D</w:t>
      </w:r>
      <w:r w:rsidRPr="00796D34">
        <w:t>ùng để tính giá trị xuất hiện nhiều nhất của một dãy số truyền vào.</w:t>
      </w:r>
    </w:p>
    <w:p w14:paraId="7B405E89" w14:textId="5A1E2073" w:rsidR="00796D34" w:rsidRDefault="00796D34" w:rsidP="00796D34">
      <w:pPr>
        <w:pStyle w:val="Nidungvnbn"/>
        <w:numPr>
          <w:ilvl w:val="0"/>
          <w:numId w:val="8"/>
        </w:numPr>
      </w:pPr>
      <w:r w:rsidRPr="00796D34">
        <w:t>Nếu có nhiều giá trị xuất hiện nhiều nhất thì hàm mode() sẽ trả về giá trị nhỏ nhất trong các giá trị đó.</w:t>
      </w:r>
    </w:p>
    <w:p w14:paraId="1CC9C30B" w14:textId="77777777" w:rsidR="00796D34" w:rsidRDefault="005034A4" w:rsidP="005034A4">
      <w:pPr>
        <w:pStyle w:val="Nidungvnbn"/>
      </w:pPr>
      <w:r>
        <w:t>-</w:t>
      </w:r>
      <w:r w:rsidRPr="002D276B">
        <w:t xml:space="preserve"> </w:t>
      </w:r>
      <w:r>
        <w:t>Cách sử dung:</w:t>
      </w:r>
      <w:r w:rsidRPr="0009244F">
        <w:t xml:space="preserve"> </w:t>
      </w:r>
      <w:r w:rsidR="00796D34" w:rsidRPr="00796D34">
        <w:t>mode(data)</w:t>
      </w:r>
    </w:p>
    <w:p w14:paraId="0449482F" w14:textId="30D18929" w:rsidR="005034A4" w:rsidRDefault="005034A4" w:rsidP="005034A4">
      <w:pPr>
        <w:pStyle w:val="Nidungvnbn"/>
      </w:pPr>
      <w:r>
        <w:t>- Tham số đầu vào: data là một dãy số</w:t>
      </w:r>
      <w:r w:rsidR="00796D34">
        <w:t>.</w:t>
      </w:r>
    </w:p>
    <w:p w14:paraId="0A62ED26" w14:textId="798F22E6" w:rsidR="005034A4" w:rsidRDefault="005034A4" w:rsidP="005034A4">
      <w:pPr>
        <w:pStyle w:val="Nidungvnbn"/>
      </w:pPr>
      <w:r>
        <w:t xml:space="preserve">- Kết quả trả về: </w:t>
      </w:r>
      <w:r w:rsidR="00796D34" w:rsidRPr="00796D34">
        <w:t>Giá trị xuất hiện nhiều nhất của dãy số truyền vào</w:t>
      </w:r>
      <w:r>
        <w:t>.</w:t>
      </w:r>
    </w:p>
    <w:p w14:paraId="10307584" w14:textId="7187A54F" w:rsidR="005034A4" w:rsidRDefault="005034A4" w:rsidP="005034A4">
      <w:pPr>
        <w:pStyle w:val="Nidungvnbn"/>
      </w:pPr>
      <w:r>
        <w:t>-Ví dụ:</w:t>
      </w:r>
    </w:p>
    <w:p w14:paraId="7BDDC979" w14:textId="3940A04D" w:rsidR="00796D34" w:rsidRDefault="00796D34" w:rsidP="005034A4">
      <w:pPr>
        <w:pStyle w:val="Nidungvnbn"/>
      </w:pPr>
      <w:r>
        <w:rPr>
          <w:noProof/>
        </w:rPr>
        <w:drawing>
          <wp:inline distT="0" distB="0" distL="0" distR="0" wp14:anchorId="6832FE9C" wp14:editId="118BBF90">
            <wp:extent cx="5043097" cy="1786270"/>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3503" cy="1789956"/>
                    </a:xfrm>
                    <a:prstGeom prst="rect">
                      <a:avLst/>
                    </a:prstGeom>
                  </pic:spPr>
                </pic:pic>
              </a:graphicData>
            </a:graphic>
          </wp:inline>
        </w:drawing>
      </w:r>
    </w:p>
    <w:p w14:paraId="7F526B28" w14:textId="57005D89" w:rsidR="00796D34" w:rsidRDefault="00796D34" w:rsidP="005034A4">
      <w:pPr>
        <w:pStyle w:val="Nidungvnbn"/>
      </w:pPr>
      <w:r>
        <w:t>-Kết quả:</w:t>
      </w:r>
    </w:p>
    <w:p w14:paraId="44113519" w14:textId="46F5D5F1" w:rsidR="00796D34" w:rsidRDefault="00796D34" w:rsidP="005034A4">
      <w:pPr>
        <w:pStyle w:val="Nidungvnbn"/>
      </w:pPr>
      <w:r>
        <w:rPr>
          <w:noProof/>
        </w:rPr>
        <w:drawing>
          <wp:inline distT="0" distB="0" distL="0" distR="0" wp14:anchorId="1C60B003" wp14:editId="444D35D0">
            <wp:extent cx="2000250" cy="666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0250" cy="666750"/>
                    </a:xfrm>
                    <a:prstGeom prst="rect">
                      <a:avLst/>
                    </a:prstGeom>
                  </pic:spPr>
                </pic:pic>
              </a:graphicData>
            </a:graphic>
          </wp:inline>
        </w:drawing>
      </w:r>
    </w:p>
    <w:p w14:paraId="601D5DB5" w14:textId="5BF56F9C" w:rsidR="00796D34" w:rsidRDefault="00796D34" w:rsidP="005034A4">
      <w:pPr>
        <w:pStyle w:val="Nidungvnbn"/>
      </w:pPr>
    </w:p>
    <w:p w14:paraId="71C7A7CF" w14:textId="137D9EDF" w:rsidR="00796D34" w:rsidRDefault="00796D34" w:rsidP="005034A4">
      <w:pPr>
        <w:pStyle w:val="Nidungvnbn"/>
      </w:pPr>
    </w:p>
    <w:p w14:paraId="55448F6D" w14:textId="77777777" w:rsidR="00796D34" w:rsidRDefault="00796D34" w:rsidP="005034A4">
      <w:pPr>
        <w:pStyle w:val="Nidungvnbn"/>
      </w:pPr>
    </w:p>
    <w:p w14:paraId="745787EC" w14:textId="31EC6526" w:rsidR="00796D34" w:rsidRDefault="00796D34" w:rsidP="00796D34">
      <w:pPr>
        <w:pStyle w:val="Tiumccp1"/>
      </w:pPr>
      <w:r>
        <w:rPr>
          <w:noProof/>
        </w:rPr>
        <w:lastRenderedPageBreak/>
        <w:t xml:space="preserve">1.10 Hàm </w:t>
      </w:r>
      <w:r w:rsidRPr="00796D34">
        <w:t>multimode()</w:t>
      </w:r>
    </w:p>
    <w:p w14:paraId="5D065322" w14:textId="77777777" w:rsidR="00796D34" w:rsidRDefault="00796D34" w:rsidP="00796D34">
      <w:pPr>
        <w:pStyle w:val="Nidungvnbn"/>
      </w:pPr>
      <w:r>
        <w:t>- Tổng quan:</w:t>
      </w:r>
    </w:p>
    <w:p w14:paraId="56B0167E" w14:textId="61F31EEA" w:rsidR="00796D34" w:rsidRDefault="00796D34" w:rsidP="00796D34">
      <w:pPr>
        <w:pStyle w:val="Nidungvnbn"/>
        <w:numPr>
          <w:ilvl w:val="0"/>
          <w:numId w:val="8"/>
        </w:numPr>
      </w:pPr>
      <w:r w:rsidRPr="00796D34">
        <w:t>Hàm multimode() dùng để tính giá trị xuất hiện nhiều nhất của một dãy số truyền vào.</w:t>
      </w:r>
    </w:p>
    <w:p w14:paraId="3C5BC321" w14:textId="335E9125" w:rsidR="00796D34" w:rsidRDefault="00796D34" w:rsidP="00796D34">
      <w:pPr>
        <w:pStyle w:val="Nidungvnbn"/>
        <w:numPr>
          <w:ilvl w:val="0"/>
          <w:numId w:val="8"/>
        </w:numPr>
      </w:pPr>
      <w:r w:rsidRPr="00796D34">
        <w:t>Nếu có nhiều giá trị xuất hiện nhiều nhất thì hàm multimode() sẽ trả về tất cả các giá trị đó.</w:t>
      </w:r>
    </w:p>
    <w:p w14:paraId="27599D49" w14:textId="5D57B2A3" w:rsidR="00796D34" w:rsidRDefault="00796D34" w:rsidP="00796D34">
      <w:pPr>
        <w:pStyle w:val="Nidungvnbn"/>
      </w:pPr>
      <w:r>
        <w:t>-</w:t>
      </w:r>
      <w:r w:rsidRPr="002D276B">
        <w:t xml:space="preserve"> </w:t>
      </w:r>
      <w:r>
        <w:t>Cách sử dung:</w:t>
      </w:r>
      <w:r w:rsidRPr="0009244F">
        <w:t xml:space="preserve"> </w:t>
      </w:r>
      <w:r w:rsidRPr="00796D34">
        <w:t>multimode(data)</w:t>
      </w:r>
    </w:p>
    <w:p w14:paraId="33F3BA42" w14:textId="77777777" w:rsidR="00796D34" w:rsidRDefault="00796D34" w:rsidP="00796D34">
      <w:pPr>
        <w:pStyle w:val="Nidungvnbn"/>
      </w:pPr>
      <w:r>
        <w:t>- Tham số đầu vào: data là một dãy số.</w:t>
      </w:r>
    </w:p>
    <w:p w14:paraId="283D4D6B" w14:textId="7FE02202" w:rsidR="00796D34" w:rsidRDefault="00796D34" w:rsidP="00796D34">
      <w:pPr>
        <w:pStyle w:val="Nidungvnbn"/>
      </w:pPr>
      <w:r>
        <w:t xml:space="preserve">- Kết quả trả về: </w:t>
      </w:r>
      <w:r w:rsidR="00CE0EF0" w:rsidRPr="00CE0EF0">
        <w:t xml:space="preserve">Danh sách các </w:t>
      </w:r>
      <w:r w:rsidR="00CE0EF0">
        <w:t>g</w:t>
      </w:r>
      <w:r w:rsidR="00CE0EF0" w:rsidRPr="00CE0EF0">
        <w:t>iá trị xuất hiện nhiều nhất của dãy số truyền vào</w:t>
      </w:r>
      <w:r>
        <w:t>.</w:t>
      </w:r>
    </w:p>
    <w:p w14:paraId="52CFDABC" w14:textId="77777777" w:rsidR="00796D34" w:rsidRDefault="00796D34" w:rsidP="00796D34">
      <w:pPr>
        <w:pStyle w:val="Nidungvnbn"/>
      </w:pPr>
      <w:r>
        <w:t>-Ví dụ:</w:t>
      </w:r>
    </w:p>
    <w:p w14:paraId="6F07AD5B" w14:textId="2DF08062" w:rsidR="00796D34" w:rsidRDefault="00CE0EF0" w:rsidP="00796D34">
      <w:pPr>
        <w:pStyle w:val="Nidungvnbn"/>
        <w:ind w:firstLine="0"/>
      </w:pPr>
      <w:r>
        <w:tab/>
      </w:r>
      <w:r>
        <w:rPr>
          <w:noProof/>
        </w:rPr>
        <w:drawing>
          <wp:inline distT="0" distB="0" distL="0" distR="0" wp14:anchorId="7547744B" wp14:editId="3CFC164E">
            <wp:extent cx="4774019" cy="120593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8576" cy="1209613"/>
                    </a:xfrm>
                    <a:prstGeom prst="rect">
                      <a:avLst/>
                    </a:prstGeom>
                  </pic:spPr>
                </pic:pic>
              </a:graphicData>
            </a:graphic>
          </wp:inline>
        </w:drawing>
      </w:r>
    </w:p>
    <w:p w14:paraId="7E7A0577" w14:textId="0C7EB4EE" w:rsidR="00CE0EF0" w:rsidRDefault="00CE0EF0" w:rsidP="00796D34">
      <w:pPr>
        <w:pStyle w:val="Nidungvnbn"/>
        <w:ind w:firstLine="0"/>
      </w:pPr>
      <w:r>
        <w:tab/>
        <w:t>-Kết quả:</w:t>
      </w:r>
    </w:p>
    <w:p w14:paraId="73EFD75D" w14:textId="11A467DD" w:rsidR="00CE0EF0" w:rsidRDefault="00CE0EF0" w:rsidP="00796D34">
      <w:pPr>
        <w:pStyle w:val="Nidungvnbn"/>
        <w:ind w:firstLine="0"/>
      </w:pPr>
      <w:r>
        <w:tab/>
      </w:r>
      <w:r>
        <w:rPr>
          <w:noProof/>
        </w:rPr>
        <w:drawing>
          <wp:inline distT="0" distB="0" distL="0" distR="0" wp14:anchorId="77179656" wp14:editId="50E238A8">
            <wp:extent cx="4997303" cy="6311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6427" cy="633584"/>
                    </a:xfrm>
                    <a:prstGeom prst="rect">
                      <a:avLst/>
                    </a:prstGeom>
                  </pic:spPr>
                </pic:pic>
              </a:graphicData>
            </a:graphic>
          </wp:inline>
        </w:drawing>
      </w:r>
    </w:p>
    <w:p w14:paraId="6120F787" w14:textId="2B814E3D" w:rsidR="00CE0EF0" w:rsidRDefault="00CE0EF0" w:rsidP="00CE0EF0">
      <w:pPr>
        <w:pStyle w:val="Tiumccp1"/>
      </w:pPr>
      <w:r>
        <w:rPr>
          <w:noProof/>
        </w:rPr>
        <w:t xml:space="preserve">1.11 Hàm </w:t>
      </w:r>
      <w:r w:rsidRPr="00CE0EF0">
        <w:t>quantiles()</w:t>
      </w:r>
    </w:p>
    <w:p w14:paraId="48C4D68D" w14:textId="77777777" w:rsidR="00CE0EF0" w:rsidRDefault="00CE0EF0" w:rsidP="00CE0EF0">
      <w:pPr>
        <w:pStyle w:val="Nidungvnbn"/>
      </w:pPr>
      <w:r>
        <w:t>- Tổng quan:</w:t>
      </w:r>
    </w:p>
    <w:p w14:paraId="4267B743" w14:textId="263A60D4" w:rsidR="00CE0EF0" w:rsidRDefault="00CE0EF0" w:rsidP="00CE0EF0">
      <w:pPr>
        <w:pStyle w:val="Nidungvnbn"/>
        <w:numPr>
          <w:ilvl w:val="0"/>
          <w:numId w:val="8"/>
        </w:numPr>
      </w:pPr>
      <w:r w:rsidRPr="00CE0EF0">
        <w:t>Hàm quantiles() dùng để tính các giá trị phân vị của một dãy số truyền vào</w:t>
      </w:r>
      <w:r w:rsidRPr="00796D34">
        <w:t>.</w:t>
      </w:r>
    </w:p>
    <w:p w14:paraId="1FEE6F97" w14:textId="03F2182C" w:rsidR="00CE0EF0" w:rsidRDefault="00CE0EF0" w:rsidP="00CE0EF0">
      <w:pPr>
        <w:pStyle w:val="Nidungvnbn"/>
        <w:numPr>
          <w:ilvl w:val="0"/>
          <w:numId w:val="8"/>
        </w:numPr>
      </w:pPr>
      <w:r w:rsidRPr="00CE0EF0">
        <w:t>Các điểm phân vị là các điểm mà dãy số được chia thành các phần bằng nhau</w:t>
      </w:r>
      <w:r w:rsidRPr="00796D34">
        <w:t>.</w:t>
      </w:r>
    </w:p>
    <w:p w14:paraId="193BBD10" w14:textId="36AA43A7" w:rsidR="00CE0EF0" w:rsidRDefault="00CE0EF0" w:rsidP="00CE0EF0">
      <w:pPr>
        <w:pStyle w:val="Nidungvnbn"/>
      </w:pPr>
      <w:r>
        <w:t>-</w:t>
      </w:r>
      <w:r w:rsidRPr="002D276B">
        <w:t xml:space="preserve"> </w:t>
      </w:r>
      <w:r>
        <w:t>Cách sử dung:</w:t>
      </w:r>
      <w:r w:rsidRPr="0009244F">
        <w:t xml:space="preserve"> </w:t>
      </w:r>
      <w:r w:rsidRPr="00CE0EF0">
        <w:t>quantiles(data, n=4)</w:t>
      </w:r>
    </w:p>
    <w:p w14:paraId="6B8960C3" w14:textId="77777777" w:rsidR="00CE0EF0" w:rsidRDefault="00CE0EF0" w:rsidP="00CE0EF0">
      <w:pPr>
        <w:pStyle w:val="Nidungvnbn"/>
      </w:pPr>
      <w:r>
        <w:t>- Tham số đầu vào: data là một dãy số,</w:t>
      </w:r>
      <w:r w:rsidRPr="00CE0EF0">
        <w:t xml:space="preserve"> n là số lượng phân vị cần tính</w:t>
      </w:r>
    </w:p>
    <w:p w14:paraId="1D63A3E8" w14:textId="7B016FE4" w:rsidR="00CE0EF0" w:rsidRDefault="00CE0EF0" w:rsidP="00CE0EF0">
      <w:pPr>
        <w:pStyle w:val="Nidungvnbn"/>
      </w:pPr>
      <w:r>
        <w:t xml:space="preserve">- Kết quả trả về: </w:t>
      </w:r>
      <w:r w:rsidRPr="00CE0EF0">
        <w:t>Danh sách các giá trị phân vị của dãy số truyền vào</w:t>
      </w:r>
      <w:r>
        <w:t>.</w:t>
      </w:r>
    </w:p>
    <w:p w14:paraId="1293C311" w14:textId="43EEEB6A" w:rsidR="00CE0EF0" w:rsidRDefault="00CE0EF0" w:rsidP="00CE0EF0">
      <w:pPr>
        <w:pStyle w:val="Nidungvnbn"/>
      </w:pPr>
      <w:r>
        <w:lastRenderedPageBreak/>
        <w:t>-Ví dụ:</w:t>
      </w:r>
    </w:p>
    <w:p w14:paraId="3FCA155A" w14:textId="04CF8C5C" w:rsidR="00CB6079" w:rsidRDefault="00696121" w:rsidP="00CE0EF0">
      <w:pPr>
        <w:pStyle w:val="Nidungvnbn"/>
      </w:pPr>
      <w:r>
        <w:rPr>
          <w:noProof/>
        </w:rPr>
        <w:drawing>
          <wp:inline distT="0" distB="0" distL="0" distR="0" wp14:anchorId="2A4CA99A" wp14:editId="3551D076">
            <wp:extent cx="4890977" cy="1196871"/>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2600" cy="1199715"/>
                    </a:xfrm>
                    <a:prstGeom prst="rect">
                      <a:avLst/>
                    </a:prstGeom>
                  </pic:spPr>
                </pic:pic>
              </a:graphicData>
            </a:graphic>
          </wp:inline>
        </w:drawing>
      </w:r>
    </w:p>
    <w:p w14:paraId="1EEB97E6" w14:textId="1EB71C15" w:rsidR="00CB6079" w:rsidRDefault="00CB6079" w:rsidP="00CE0EF0">
      <w:pPr>
        <w:pStyle w:val="Nidungvnbn"/>
      </w:pPr>
      <w:r>
        <w:t>-Kết quả:</w:t>
      </w:r>
    </w:p>
    <w:p w14:paraId="71BD039A" w14:textId="77BA0515" w:rsidR="00696121" w:rsidRDefault="00696121" w:rsidP="00CE0EF0">
      <w:pPr>
        <w:pStyle w:val="Nidungvnbn"/>
      </w:pPr>
      <w:r>
        <w:rPr>
          <w:noProof/>
        </w:rPr>
        <w:drawing>
          <wp:inline distT="0" distB="0" distL="0" distR="0" wp14:anchorId="7C23400E" wp14:editId="226AD6AA">
            <wp:extent cx="5082363" cy="554429"/>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2700" cy="557738"/>
                    </a:xfrm>
                    <a:prstGeom prst="rect">
                      <a:avLst/>
                    </a:prstGeom>
                  </pic:spPr>
                </pic:pic>
              </a:graphicData>
            </a:graphic>
          </wp:inline>
        </w:drawing>
      </w:r>
    </w:p>
    <w:p w14:paraId="3661E1DA" w14:textId="77777777" w:rsidR="00696121" w:rsidRDefault="00696121" w:rsidP="00696121">
      <w:pPr>
        <w:pStyle w:val="Nidungvnbn"/>
        <w:ind w:firstLine="0"/>
      </w:pPr>
    </w:p>
    <w:p w14:paraId="202E8B11" w14:textId="26F6A4A2" w:rsidR="00696121" w:rsidRDefault="00696121" w:rsidP="00696121">
      <w:pPr>
        <w:pStyle w:val="Tiumccp1"/>
      </w:pPr>
      <w:r>
        <w:rPr>
          <w:noProof/>
        </w:rPr>
        <w:t xml:space="preserve">1.12 Hàm </w:t>
      </w:r>
      <w:r w:rsidR="004E69DC" w:rsidRPr="004E69DC">
        <w:t>pstdev()</w:t>
      </w:r>
    </w:p>
    <w:p w14:paraId="3499D1C2" w14:textId="77777777" w:rsidR="00696121" w:rsidRDefault="00696121" w:rsidP="00696121">
      <w:pPr>
        <w:pStyle w:val="Nidungvnbn"/>
      </w:pPr>
      <w:r>
        <w:t>- Tổng quan:</w:t>
      </w:r>
    </w:p>
    <w:p w14:paraId="599C88A5" w14:textId="77777777" w:rsidR="004E69DC" w:rsidRDefault="004E69DC" w:rsidP="004E69DC">
      <w:pPr>
        <w:pStyle w:val="Nidungvnbn"/>
        <w:numPr>
          <w:ilvl w:val="0"/>
          <w:numId w:val="8"/>
        </w:numPr>
      </w:pPr>
      <w:r w:rsidRPr="004E69DC">
        <w:t xml:space="preserve">Hàm pstdev() dùng để tính độ lệch chuẩn của một </w:t>
      </w:r>
      <w:r>
        <w:t>tổng</w:t>
      </w:r>
      <w:r w:rsidRPr="004E69DC">
        <w:t xml:space="preserve"> thể.</w:t>
      </w:r>
      <w:r w:rsidR="00696121" w:rsidRPr="00796D34">
        <w:t>.</w:t>
      </w:r>
    </w:p>
    <w:p w14:paraId="00511DB3" w14:textId="26F7FC29" w:rsidR="004E69DC" w:rsidRDefault="004E69DC" w:rsidP="004E69DC">
      <w:pPr>
        <w:pStyle w:val="Nidungvnbn"/>
        <w:numPr>
          <w:ilvl w:val="0"/>
          <w:numId w:val="8"/>
        </w:numPr>
      </w:pPr>
      <w:r w:rsidRPr="004E69DC">
        <w:t>Độ lệch chuẩn là độ lệch trung bình của các giá trị trong dãy số truyền vào so với giá trị trung bình của dãy số đó</w:t>
      </w:r>
      <w:r>
        <w:t>.</w:t>
      </w:r>
    </w:p>
    <w:p w14:paraId="129176CE" w14:textId="2E71659D" w:rsidR="004E69DC" w:rsidRDefault="004E69DC" w:rsidP="004E69DC">
      <w:pPr>
        <w:pStyle w:val="Nidungvnbn"/>
        <w:numPr>
          <w:ilvl w:val="0"/>
          <w:numId w:val="8"/>
        </w:numPr>
      </w:pPr>
      <w:r>
        <w:t>L</w:t>
      </w:r>
      <w:r w:rsidRPr="004E69DC">
        <w:t>à một đại lượng thống kê dùng để đo mức độ phân tán của một tập dữ liệu đã được lập thành bảng tần số.</w:t>
      </w:r>
    </w:p>
    <w:p w14:paraId="725189AE" w14:textId="77777777" w:rsidR="00E02DA5" w:rsidRDefault="004E69DC" w:rsidP="004E69DC">
      <w:pPr>
        <w:pStyle w:val="Nidungvnbn"/>
        <w:numPr>
          <w:ilvl w:val="0"/>
          <w:numId w:val="8"/>
        </w:numPr>
      </w:pPr>
      <w:r w:rsidRPr="004E69DC">
        <w:t>Có thể tính ra độ lệch chuẩn bằng cách lấy căn bậc hai của phương sai. Khi hai tập dữ liệu có cùng giá trị trung bình cộng, tập nào có độ lệch chuẩn lớn hơn là tập có dữ liệu biến thiên nhiều hơn. Trong trường hợp hai tập dữ liệu có giá trị trung bình cộng không bằng nhau, thì việc so sánh độ lệch chuẩn của chúng không có ý nghĩa.</w:t>
      </w:r>
    </w:p>
    <w:p w14:paraId="4F540CDA" w14:textId="791694A5" w:rsidR="004E69DC" w:rsidRDefault="004E69DC" w:rsidP="004E69DC">
      <w:pPr>
        <w:pStyle w:val="Nidungvnbn"/>
        <w:numPr>
          <w:ilvl w:val="0"/>
          <w:numId w:val="8"/>
        </w:numPr>
      </w:pPr>
      <w:r w:rsidRPr="004E69DC">
        <w:t>Độ lệch chuẩn còn được sử dụng khi tính sai số chuẩn. Khi lấy độ lệch chuẩn chia cho căn bậc hai của số lượng quan sát trong tập dữ liệu, sẽ có giá trị của sai số chuẩn.</w:t>
      </w:r>
    </w:p>
    <w:p w14:paraId="3AC95091" w14:textId="7C1176D2" w:rsidR="00696121" w:rsidRDefault="00696121" w:rsidP="00696121">
      <w:pPr>
        <w:pStyle w:val="Nidungvnbn"/>
      </w:pPr>
      <w:r>
        <w:t>-</w:t>
      </w:r>
      <w:r w:rsidRPr="002D276B">
        <w:t xml:space="preserve"> </w:t>
      </w:r>
      <w:r>
        <w:t>Cách sử dung:</w:t>
      </w:r>
      <w:r w:rsidRPr="0009244F">
        <w:t xml:space="preserve"> </w:t>
      </w:r>
      <w:r w:rsidR="00E02DA5" w:rsidRPr="00E02DA5">
        <w:t>pstdev(data)</w:t>
      </w:r>
    </w:p>
    <w:p w14:paraId="5824AD35" w14:textId="362ACF92" w:rsidR="00696121" w:rsidRDefault="00696121" w:rsidP="00696121">
      <w:pPr>
        <w:pStyle w:val="Nidungvnbn"/>
      </w:pPr>
      <w:r>
        <w:t>- Tham số đầu vào: data là một dãy số</w:t>
      </w:r>
      <w:r w:rsidR="00E02DA5">
        <w:t>.</w:t>
      </w:r>
    </w:p>
    <w:p w14:paraId="12159EA0" w14:textId="46C5A004" w:rsidR="00696121" w:rsidRDefault="00696121" w:rsidP="00696121">
      <w:pPr>
        <w:pStyle w:val="Nidungvnbn"/>
      </w:pPr>
      <w:r>
        <w:lastRenderedPageBreak/>
        <w:t xml:space="preserve">- Kết quả trả về: </w:t>
      </w:r>
      <w:r w:rsidR="00E02DA5" w:rsidRPr="00E02DA5">
        <w:t>Độ lệch chuẩn của dãy số truyền vào</w:t>
      </w:r>
      <w:r>
        <w:t>.</w:t>
      </w:r>
    </w:p>
    <w:p w14:paraId="627327D4" w14:textId="4D7398A5" w:rsidR="00696121" w:rsidRDefault="00696121" w:rsidP="00696121">
      <w:pPr>
        <w:pStyle w:val="Nidungvnbn"/>
      </w:pPr>
      <w:r>
        <w:t>-Ví dụ:</w:t>
      </w:r>
    </w:p>
    <w:p w14:paraId="66B3D059" w14:textId="6B178CFC" w:rsidR="00DC45F3" w:rsidRDefault="00DC45F3" w:rsidP="00696121">
      <w:pPr>
        <w:pStyle w:val="Nidungvnbn"/>
      </w:pPr>
      <w:r>
        <w:rPr>
          <w:noProof/>
        </w:rPr>
        <w:drawing>
          <wp:inline distT="0" distB="0" distL="0" distR="0" wp14:anchorId="273B662C" wp14:editId="6D90E7BF">
            <wp:extent cx="5168081" cy="15842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3148" cy="1588870"/>
                    </a:xfrm>
                    <a:prstGeom prst="rect">
                      <a:avLst/>
                    </a:prstGeom>
                  </pic:spPr>
                </pic:pic>
              </a:graphicData>
            </a:graphic>
          </wp:inline>
        </w:drawing>
      </w:r>
    </w:p>
    <w:p w14:paraId="01889078" w14:textId="35D732B2" w:rsidR="00DC45F3" w:rsidRDefault="00DC45F3" w:rsidP="00696121">
      <w:pPr>
        <w:pStyle w:val="Nidungvnbn"/>
      </w:pPr>
      <w:r>
        <w:t>-Kết quả:</w:t>
      </w:r>
    </w:p>
    <w:p w14:paraId="1BC0B500" w14:textId="405768F7" w:rsidR="00DC45F3" w:rsidRDefault="00A3660D" w:rsidP="00696121">
      <w:pPr>
        <w:pStyle w:val="Nidungvnbn"/>
      </w:pPr>
      <w:r>
        <w:rPr>
          <w:noProof/>
        </w:rPr>
        <w:drawing>
          <wp:inline distT="0" distB="0" distL="0" distR="0" wp14:anchorId="74629CF3" wp14:editId="062C1296">
            <wp:extent cx="4391025" cy="819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1025" cy="819150"/>
                    </a:xfrm>
                    <a:prstGeom prst="rect">
                      <a:avLst/>
                    </a:prstGeom>
                  </pic:spPr>
                </pic:pic>
              </a:graphicData>
            </a:graphic>
          </wp:inline>
        </w:drawing>
      </w:r>
    </w:p>
    <w:p w14:paraId="63CE4C07" w14:textId="2EDC3D83" w:rsidR="00641905" w:rsidRDefault="00641905" w:rsidP="00641905">
      <w:pPr>
        <w:pStyle w:val="Tiumccp1"/>
      </w:pPr>
      <w:r>
        <w:rPr>
          <w:noProof/>
        </w:rPr>
        <w:t xml:space="preserve">1.13 Hàm </w:t>
      </w:r>
      <w:r w:rsidRPr="00641905">
        <w:t>pvariance()</w:t>
      </w:r>
    </w:p>
    <w:p w14:paraId="7C47A479" w14:textId="77777777" w:rsidR="00641905" w:rsidRDefault="00641905" w:rsidP="00641905">
      <w:pPr>
        <w:pStyle w:val="Nidungvnbn"/>
      </w:pPr>
      <w:r>
        <w:t>- Tổng quan:</w:t>
      </w:r>
    </w:p>
    <w:p w14:paraId="637DA06E" w14:textId="0ACEFA07" w:rsidR="00641905" w:rsidRDefault="00641905" w:rsidP="00641905">
      <w:pPr>
        <w:pStyle w:val="Nidungvnbn"/>
        <w:numPr>
          <w:ilvl w:val="0"/>
          <w:numId w:val="8"/>
        </w:numPr>
      </w:pPr>
      <w:r w:rsidRPr="00641905">
        <w:t xml:space="preserve">Hàm pvariance() dùng để tính phương sai của một </w:t>
      </w:r>
      <w:r>
        <w:t xml:space="preserve">tổng </w:t>
      </w:r>
      <w:r w:rsidRPr="00641905">
        <w:t>thể</w:t>
      </w:r>
      <w:r w:rsidRPr="00796D34">
        <w:t>.</w:t>
      </w:r>
    </w:p>
    <w:p w14:paraId="415A952A" w14:textId="2E52C118" w:rsidR="00641905" w:rsidRDefault="00641905" w:rsidP="00641905">
      <w:pPr>
        <w:pStyle w:val="Nidungvnbn"/>
        <w:numPr>
          <w:ilvl w:val="0"/>
          <w:numId w:val="8"/>
        </w:numPr>
      </w:pPr>
      <w:r>
        <w:t>P</w:t>
      </w:r>
      <w:r w:rsidRPr="00641905">
        <w:t>hương sai là giá trị kỳ vọng của bình phương của độ lệch của X so với giá trị trung bình của nó.</w:t>
      </w:r>
    </w:p>
    <w:p w14:paraId="37C67B7A" w14:textId="19322AE5" w:rsidR="00641905" w:rsidRDefault="00641905" w:rsidP="00641905">
      <w:pPr>
        <w:pStyle w:val="Nidungvnbn"/>
        <w:numPr>
          <w:ilvl w:val="0"/>
          <w:numId w:val="8"/>
        </w:numPr>
      </w:pPr>
      <w:r>
        <w:t xml:space="preserve">Có thể hiểu </w:t>
      </w:r>
      <w:r w:rsidRPr="00641905">
        <w:t>phương sai là "trung bình của bình phương khoảng cách của mỗi điểm dữ liệu tới điểm trung bình". Do đó, nó là giá trị trung bình của bình phương độ lệch.</w:t>
      </w:r>
    </w:p>
    <w:p w14:paraId="6E60A420" w14:textId="77777777" w:rsidR="0088766C" w:rsidRDefault="00641905" w:rsidP="00641905">
      <w:pPr>
        <w:pStyle w:val="Nidungvnbn"/>
      </w:pPr>
      <w:r>
        <w:t>-</w:t>
      </w:r>
      <w:r w:rsidRPr="002D276B">
        <w:t xml:space="preserve"> </w:t>
      </w:r>
      <w:r>
        <w:t>Cách sử dung:</w:t>
      </w:r>
      <w:r w:rsidRPr="0009244F">
        <w:t xml:space="preserve"> </w:t>
      </w:r>
      <w:r w:rsidR="0088766C" w:rsidRPr="0088766C">
        <w:t>pvariance(data)</w:t>
      </w:r>
    </w:p>
    <w:p w14:paraId="314CB85D" w14:textId="54482281" w:rsidR="00641905" w:rsidRDefault="00641905" w:rsidP="00641905">
      <w:pPr>
        <w:pStyle w:val="Nidungvnbn"/>
      </w:pPr>
      <w:r>
        <w:t>- Tham số đầu vào: data là một dãy số.</w:t>
      </w:r>
    </w:p>
    <w:p w14:paraId="6749A239" w14:textId="5E983EDA" w:rsidR="00641905" w:rsidRDefault="00641905" w:rsidP="00641905">
      <w:pPr>
        <w:pStyle w:val="Nidungvnbn"/>
      </w:pPr>
      <w:r>
        <w:t xml:space="preserve">- Kết quả trả về: </w:t>
      </w:r>
      <w:r w:rsidR="0088766C" w:rsidRPr="0088766C">
        <w:t>Phương sai của dãy số truyền vào</w:t>
      </w:r>
      <w:r>
        <w:t>.</w:t>
      </w:r>
    </w:p>
    <w:p w14:paraId="0EE147C4" w14:textId="11B01B26" w:rsidR="00641905" w:rsidRDefault="00641905" w:rsidP="00641905">
      <w:pPr>
        <w:pStyle w:val="Nidungvnbn"/>
      </w:pPr>
      <w:r>
        <w:t>-Ví dụ:</w:t>
      </w:r>
    </w:p>
    <w:p w14:paraId="2C0E2E23" w14:textId="114B1497" w:rsidR="0088766C" w:rsidRDefault="0088766C" w:rsidP="00641905">
      <w:pPr>
        <w:pStyle w:val="Nidungvnbn"/>
      </w:pPr>
      <w:r>
        <w:rPr>
          <w:noProof/>
        </w:rPr>
        <w:lastRenderedPageBreak/>
        <w:drawing>
          <wp:inline distT="0" distB="0" distL="0" distR="0" wp14:anchorId="1A3A3FFE" wp14:editId="5ECA4878">
            <wp:extent cx="4805917" cy="131410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4913" cy="1319300"/>
                    </a:xfrm>
                    <a:prstGeom prst="rect">
                      <a:avLst/>
                    </a:prstGeom>
                  </pic:spPr>
                </pic:pic>
              </a:graphicData>
            </a:graphic>
          </wp:inline>
        </w:drawing>
      </w:r>
    </w:p>
    <w:p w14:paraId="0861950A" w14:textId="29021A6D" w:rsidR="0088766C" w:rsidRDefault="0088766C" w:rsidP="00641905">
      <w:pPr>
        <w:pStyle w:val="Nidungvnbn"/>
      </w:pPr>
      <w:r>
        <w:t>-Kết quả</w:t>
      </w:r>
    </w:p>
    <w:p w14:paraId="50BC89AF" w14:textId="4E99F3B8" w:rsidR="0088766C" w:rsidRDefault="0088766C" w:rsidP="00641905">
      <w:pPr>
        <w:pStyle w:val="Nidungvnbn"/>
      </w:pPr>
      <w:r>
        <w:rPr>
          <w:noProof/>
        </w:rPr>
        <w:drawing>
          <wp:inline distT="0" distB="0" distL="0" distR="0" wp14:anchorId="203B3A63" wp14:editId="1B3BA3E9">
            <wp:extent cx="5010150" cy="838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150" cy="838200"/>
                    </a:xfrm>
                    <a:prstGeom prst="rect">
                      <a:avLst/>
                    </a:prstGeom>
                  </pic:spPr>
                </pic:pic>
              </a:graphicData>
            </a:graphic>
          </wp:inline>
        </w:drawing>
      </w:r>
    </w:p>
    <w:p w14:paraId="0327BDA7" w14:textId="77777777" w:rsidR="0088766C" w:rsidRDefault="0088766C" w:rsidP="0088766C">
      <w:pPr>
        <w:pStyle w:val="Nidungvnbn"/>
        <w:ind w:firstLine="0"/>
      </w:pPr>
    </w:p>
    <w:p w14:paraId="55630502" w14:textId="0BA4B09B" w:rsidR="0088766C" w:rsidRDefault="0088766C" w:rsidP="0088766C">
      <w:pPr>
        <w:pStyle w:val="Tiumccp1"/>
      </w:pPr>
      <w:r>
        <w:rPr>
          <w:noProof/>
        </w:rPr>
        <w:t xml:space="preserve">1.14 Hàm </w:t>
      </w:r>
      <w:r w:rsidRPr="0088766C">
        <w:t>stdev()</w:t>
      </w:r>
    </w:p>
    <w:p w14:paraId="52C400DB" w14:textId="77777777" w:rsidR="0088766C" w:rsidRDefault="0088766C" w:rsidP="0088766C">
      <w:pPr>
        <w:pStyle w:val="Nidungvnbn"/>
      </w:pPr>
      <w:r>
        <w:t>- Tổng quan:</w:t>
      </w:r>
    </w:p>
    <w:p w14:paraId="4461B750" w14:textId="4C47B0A8" w:rsidR="0088766C" w:rsidRDefault="0088766C" w:rsidP="0088766C">
      <w:pPr>
        <w:pStyle w:val="Nidungvnbn"/>
        <w:numPr>
          <w:ilvl w:val="0"/>
          <w:numId w:val="8"/>
        </w:numPr>
      </w:pPr>
      <w:r w:rsidRPr="0088766C">
        <w:t>Hàm stdev() dùng để tính độ lệch chuẩn của một mẫu</w:t>
      </w:r>
      <w:r w:rsidRPr="00796D34">
        <w:t>.</w:t>
      </w:r>
    </w:p>
    <w:p w14:paraId="75510C39" w14:textId="259E5682" w:rsidR="00D317FF" w:rsidRDefault="00D317FF" w:rsidP="0088766C">
      <w:pPr>
        <w:pStyle w:val="Nidungvnbn"/>
        <w:numPr>
          <w:ilvl w:val="0"/>
          <w:numId w:val="8"/>
        </w:numPr>
      </w:pPr>
      <w:r w:rsidRPr="00D317FF">
        <w:t>Độ lệch chuẩn là độ lệch trung bình của các giá trị trong dãy số truyền vào so với giá trị trung bình của dãy số đó.</w:t>
      </w:r>
    </w:p>
    <w:p w14:paraId="4669776B" w14:textId="0E2AB6B5" w:rsidR="00D317FF" w:rsidRDefault="00D317FF" w:rsidP="0088766C">
      <w:pPr>
        <w:pStyle w:val="Nidungvnbn"/>
        <w:numPr>
          <w:ilvl w:val="0"/>
          <w:numId w:val="8"/>
        </w:numPr>
      </w:pPr>
      <w:r>
        <w:t xml:space="preserve">Độ lệch chuẩn </w:t>
      </w:r>
      <w:r w:rsidRPr="00D317FF">
        <w:t>là một đại lượng thống kê dùng để đo mức độ phân tán của một tập dữ liệu đã được lập thành bảng tần số.</w:t>
      </w:r>
    </w:p>
    <w:p w14:paraId="76531210" w14:textId="17AFF2F5" w:rsidR="00D317FF" w:rsidRDefault="00D317FF" w:rsidP="0088766C">
      <w:pPr>
        <w:pStyle w:val="Nidungvnbn"/>
        <w:numPr>
          <w:ilvl w:val="0"/>
          <w:numId w:val="8"/>
        </w:numPr>
      </w:pPr>
      <w:r w:rsidRPr="00D317FF">
        <w:t>Độ lệch chuẩn còn được sử dụng khi tính sai số chuẩn. Khi lấy độ lệch chuẩn chia cho căn bậc hai của số lượng quan sát trong tập dữ liệu, sẽ có giá trị của sai số chuẩn.</w:t>
      </w:r>
    </w:p>
    <w:p w14:paraId="54085321" w14:textId="10AD500D" w:rsidR="00D317FF" w:rsidRDefault="00D317FF" w:rsidP="0088766C">
      <w:pPr>
        <w:pStyle w:val="Nidungvnbn"/>
        <w:numPr>
          <w:ilvl w:val="0"/>
          <w:numId w:val="8"/>
        </w:numPr>
      </w:pPr>
      <w:r w:rsidRPr="00D317FF">
        <w:t>Có thể tính ra độ lệch chuẩn bằng cách lấy căn bậc hai của phương sai. Khi hai tập dữ liệu có cùng giá trị trung bình cộng, tập nào có độ lệch chuẩn lớn hơn là tập có dữ liệu biến thiên nhiều hơn.</w:t>
      </w:r>
    </w:p>
    <w:p w14:paraId="63E4AC4E" w14:textId="704C86A0" w:rsidR="00C9036D" w:rsidRDefault="00C9036D" w:rsidP="0088766C">
      <w:pPr>
        <w:pStyle w:val="Nidungvnbn"/>
        <w:numPr>
          <w:ilvl w:val="0"/>
          <w:numId w:val="8"/>
        </w:numPr>
      </w:pPr>
      <w:r w:rsidRPr="00C9036D">
        <w:t xml:space="preserve">Trong trường hợp hai tập dữ liệu có giá trị trung bình cộng không bằng nhau, thì việc so sánh độ lệch chuẩn của chúng không có ý nghĩa. Độ lệch chuẩn còn được sử dụng khi tính sai số chuẩn. Khi lấy độ lệch chuẩn chia </w:t>
      </w:r>
      <w:r w:rsidRPr="00C9036D">
        <w:lastRenderedPageBreak/>
        <w:t>cho căn bậc hai của số lượng quan sát trong tập dữ liệu, sẽ có giá trị của sai số chuẩn.</w:t>
      </w:r>
    </w:p>
    <w:p w14:paraId="137514D6" w14:textId="0BFDB8F8" w:rsidR="0088766C" w:rsidRDefault="0088766C" w:rsidP="0088766C">
      <w:pPr>
        <w:pStyle w:val="Nidungvnbn"/>
      </w:pPr>
      <w:r>
        <w:t>-</w:t>
      </w:r>
      <w:r w:rsidRPr="002D276B">
        <w:t xml:space="preserve"> </w:t>
      </w:r>
      <w:r>
        <w:t>Cách sử dung:</w:t>
      </w:r>
      <w:r w:rsidRPr="0009244F">
        <w:t xml:space="preserve"> </w:t>
      </w:r>
      <w:r w:rsidR="00C9036D" w:rsidRPr="00C9036D">
        <w:t>stdev(data)</w:t>
      </w:r>
    </w:p>
    <w:p w14:paraId="0DAD0AB8" w14:textId="77777777" w:rsidR="0088766C" w:rsidRDefault="0088766C" w:rsidP="0088766C">
      <w:pPr>
        <w:pStyle w:val="Nidungvnbn"/>
      </w:pPr>
      <w:r>
        <w:t>- Tham số đầu vào: data là một dãy số.</w:t>
      </w:r>
    </w:p>
    <w:p w14:paraId="593CE49D" w14:textId="101B43DD" w:rsidR="00C9036D" w:rsidRDefault="0088766C" w:rsidP="0088766C">
      <w:pPr>
        <w:pStyle w:val="Nidungvnbn"/>
      </w:pPr>
      <w:r>
        <w:t xml:space="preserve">- Kết quả trả về: </w:t>
      </w:r>
      <w:r w:rsidR="00C9036D" w:rsidRPr="00C9036D">
        <w:t>Độ lệch chuẩn của dãy số truyền vào</w:t>
      </w:r>
      <w:r w:rsidR="00C9036D">
        <w:t>.</w:t>
      </w:r>
    </w:p>
    <w:p w14:paraId="68C767A7" w14:textId="3FFF4376" w:rsidR="0088766C" w:rsidRDefault="0088766C" w:rsidP="0088766C">
      <w:pPr>
        <w:pStyle w:val="Nidungvnbn"/>
      </w:pPr>
      <w:r>
        <w:t>-Ví dụ:</w:t>
      </w:r>
    </w:p>
    <w:p w14:paraId="3ECBE4F4" w14:textId="2205FE20" w:rsidR="003D193F" w:rsidRDefault="003D193F" w:rsidP="0088766C">
      <w:pPr>
        <w:pStyle w:val="Nidungvnbn"/>
      </w:pPr>
      <w:r>
        <w:rPr>
          <w:noProof/>
        </w:rPr>
        <w:drawing>
          <wp:inline distT="0" distB="0" distL="0" distR="0" wp14:anchorId="641EF155" wp14:editId="78DF1A6F">
            <wp:extent cx="4742121" cy="15129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9003" cy="1515141"/>
                    </a:xfrm>
                    <a:prstGeom prst="rect">
                      <a:avLst/>
                    </a:prstGeom>
                  </pic:spPr>
                </pic:pic>
              </a:graphicData>
            </a:graphic>
          </wp:inline>
        </w:drawing>
      </w:r>
    </w:p>
    <w:p w14:paraId="5AF2D762" w14:textId="78E24E5E" w:rsidR="003D193F" w:rsidRDefault="003D193F" w:rsidP="0088766C">
      <w:pPr>
        <w:pStyle w:val="Nidungvnbn"/>
      </w:pPr>
      <w:r>
        <w:t>-Kết quả:</w:t>
      </w:r>
    </w:p>
    <w:p w14:paraId="1CE55906" w14:textId="399BA1BE" w:rsidR="003D193F" w:rsidRDefault="003D193F" w:rsidP="0088766C">
      <w:pPr>
        <w:pStyle w:val="Nidungvnbn"/>
      </w:pPr>
      <w:r>
        <w:rPr>
          <w:noProof/>
        </w:rPr>
        <w:drawing>
          <wp:inline distT="0" distB="0" distL="0" distR="0" wp14:anchorId="7C79EE1B" wp14:editId="6CB07FE9">
            <wp:extent cx="4381500" cy="819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81500" cy="819150"/>
                    </a:xfrm>
                    <a:prstGeom prst="rect">
                      <a:avLst/>
                    </a:prstGeom>
                  </pic:spPr>
                </pic:pic>
              </a:graphicData>
            </a:graphic>
          </wp:inline>
        </w:drawing>
      </w:r>
    </w:p>
    <w:p w14:paraId="2298D410" w14:textId="77777777" w:rsidR="003D193F" w:rsidRDefault="003D193F" w:rsidP="003D193F">
      <w:pPr>
        <w:pStyle w:val="Nidungvnbn"/>
        <w:ind w:firstLine="0"/>
      </w:pPr>
    </w:p>
    <w:p w14:paraId="31A1C5C9" w14:textId="07517ACF" w:rsidR="003D193F" w:rsidRDefault="003D193F" w:rsidP="003D193F">
      <w:pPr>
        <w:pStyle w:val="Tiumccp1"/>
      </w:pPr>
      <w:r>
        <w:rPr>
          <w:noProof/>
        </w:rPr>
        <w:t xml:space="preserve">1.15 Hàm </w:t>
      </w:r>
      <w:r w:rsidRPr="003D193F">
        <w:t>variance()</w:t>
      </w:r>
    </w:p>
    <w:p w14:paraId="262D87C3" w14:textId="77777777" w:rsidR="003D193F" w:rsidRDefault="003D193F" w:rsidP="003D193F">
      <w:pPr>
        <w:pStyle w:val="Nidungvnbn"/>
      </w:pPr>
      <w:r>
        <w:t>- Tổng quan:</w:t>
      </w:r>
    </w:p>
    <w:p w14:paraId="7437E6B1" w14:textId="1CB53043" w:rsidR="003D193F" w:rsidRDefault="003D193F" w:rsidP="00A52BB5">
      <w:pPr>
        <w:pStyle w:val="Nidungvnbn"/>
        <w:numPr>
          <w:ilvl w:val="0"/>
          <w:numId w:val="8"/>
        </w:numPr>
      </w:pPr>
      <w:r w:rsidRPr="003D193F">
        <w:t>Hàm variance() dùng để tính phương sai của một mẫu</w:t>
      </w:r>
      <w:r w:rsidRPr="00796D34">
        <w:t>.</w:t>
      </w:r>
    </w:p>
    <w:p w14:paraId="6E0939A7" w14:textId="4BF2909A" w:rsidR="00A52BB5" w:rsidRDefault="00A52BB5" w:rsidP="00A52BB5">
      <w:pPr>
        <w:pStyle w:val="Nidungvnbn"/>
        <w:numPr>
          <w:ilvl w:val="0"/>
          <w:numId w:val="8"/>
        </w:numPr>
      </w:pPr>
      <w:r>
        <w:t>P</w:t>
      </w:r>
      <w:r w:rsidRPr="00A52BB5">
        <w:t>hương sai là giá trị kỳ vọng của bình phương của độ lệch của X so với giá trị trung bình của nó</w:t>
      </w:r>
    </w:p>
    <w:p w14:paraId="7D80769A" w14:textId="59920F46" w:rsidR="003D193F" w:rsidRDefault="003D193F" w:rsidP="003D193F">
      <w:pPr>
        <w:pStyle w:val="Nidungvnbn"/>
      </w:pPr>
      <w:r>
        <w:t>-</w:t>
      </w:r>
      <w:r w:rsidRPr="002D276B">
        <w:t xml:space="preserve"> </w:t>
      </w:r>
      <w:r>
        <w:t>Cách sử dung:</w:t>
      </w:r>
      <w:r w:rsidRPr="0009244F">
        <w:t xml:space="preserve"> </w:t>
      </w:r>
      <w:r w:rsidR="00A52BB5" w:rsidRPr="00A52BB5">
        <w:t>variance(data)</w:t>
      </w:r>
    </w:p>
    <w:p w14:paraId="4452F572" w14:textId="77777777" w:rsidR="003D193F" w:rsidRDefault="003D193F" w:rsidP="003D193F">
      <w:pPr>
        <w:pStyle w:val="Nidungvnbn"/>
      </w:pPr>
      <w:r>
        <w:t>- Tham số đầu vào: data là một dãy số.</w:t>
      </w:r>
    </w:p>
    <w:p w14:paraId="3D9EE7DD" w14:textId="46A00ACD" w:rsidR="003D193F" w:rsidRDefault="003D193F" w:rsidP="003D193F">
      <w:pPr>
        <w:pStyle w:val="Nidungvnbn"/>
      </w:pPr>
      <w:r>
        <w:t xml:space="preserve">- Kết quả trả về: </w:t>
      </w:r>
      <w:r w:rsidR="00A52BB5" w:rsidRPr="00A52BB5">
        <w:t>Phương sai của dãy số truyền vào</w:t>
      </w:r>
      <w:r>
        <w:t>.</w:t>
      </w:r>
    </w:p>
    <w:p w14:paraId="1431CDC6" w14:textId="77777777" w:rsidR="003D193F" w:rsidRDefault="003D193F" w:rsidP="003D193F">
      <w:pPr>
        <w:pStyle w:val="Nidungvnbn"/>
      </w:pPr>
      <w:r>
        <w:t>-Ví dụ:</w:t>
      </w:r>
    </w:p>
    <w:p w14:paraId="5A8FD44E" w14:textId="6F17DD89" w:rsidR="00CB6079" w:rsidRDefault="00A52BB5" w:rsidP="00696121">
      <w:pPr>
        <w:pStyle w:val="Nidungvnbn"/>
        <w:ind w:firstLine="0"/>
      </w:pPr>
      <w:r>
        <w:lastRenderedPageBreak/>
        <w:tab/>
      </w:r>
      <w:r>
        <w:rPr>
          <w:noProof/>
        </w:rPr>
        <w:drawing>
          <wp:inline distT="0" distB="0" distL="0" distR="0" wp14:anchorId="4E882BEB" wp14:editId="0D0AB6EA">
            <wp:extent cx="4816549" cy="1511343"/>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3788" cy="1516752"/>
                    </a:xfrm>
                    <a:prstGeom prst="rect">
                      <a:avLst/>
                    </a:prstGeom>
                  </pic:spPr>
                </pic:pic>
              </a:graphicData>
            </a:graphic>
          </wp:inline>
        </w:drawing>
      </w:r>
    </w:p>
    <w:p w14:paraId="019AC942" w14:textId="2BB55162" w:rsidR="00A52BB5" w:rsidRDefault="00A52BB5" w:rsidP="00696121">
      <w:pPr>
        <w:pStyle w:val="Nidungvnbn"/>
        <w:ind w:firstLine="0"/>
      </w:pPr>
      <w:r>
        <w:tab/>
        <w:t>-Kết quả:</w:t>
      </w:r>
    </w:p>
    <w:p w14:paraId="5AC8121D" w14:textId="2E5438AF" w:rsidR="00A52BB5" w:rsidRDefault="00A52BB5" w:rsidP="00696121">
      <w:pPr>
        <w:pStyle w:val="Nidungvnbn"/>
        <w:ind w:firstLine="0"/>
      </w:pPr>
      <w:r>
        <w:tab/>
      </w:r>
      <w:r>
        <w:rPr>
          <w:noProof/>
        </w:rPr>
        <w:drawing>
          <wp:inline distT="0" distB="0" distL="0" distR="0" wp14:anchorId="3369FF1D" wp14:editId="046CDB13">
            <wp:extent cx="4705350" cy="742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5350" cy="742950"/>
                    </a:xfrm>
                    <a:prstGeom prst="rect">
                      <a:avLst/>
                    </a:prstGeom>
                  </pic:spPr>
                </pic:pic>
              </a:graphicData>
            </a:graphic>
          </wp:inline>
        </w:drawing>
      </w:r>
    </w:p>
    <w:p w14:paraId="40969AB1" w14:textId="3B72EE13" w:rsidR="00A52BB5" w:rsidRDefault="00A52BB5" w:rsidP="00A52BB5">
      <w:pPr>
        <w:pStyle w:val="Tiumccp1"/>
      </w:pPr>
      <w:r>
        <w:rPr>
          <w:noProof/>
        </w:rPr>
        <w:t xml:space="preserve">1.16 Hàm </w:t>
      </w:r>
      <w:r w:rsidR="00B35FE8" w:rsidRPr="00B35FE8">
        <w:t>covariance()</w:t>
      </w:r>
    </w:p>
    <w:p w14:paraId="6CB955CF" w14:textId="77777777" w:rsidR="00A52BB5" w:rsidRDefault="00A52BB5" w:rsidP="00A52BB5">
      <w:pPr>
        <w:pStyle w:val="Nidungvnbn"/>
      </w:pPr>
      <w:r>
        <w:t>- Tổng quan:</w:t>
      </w:r>
    </w:p>
    <w:p w14:paraId="6554ADD2" w14:textId="3EF1DAF2" w:rsidR="00C10BBE" w:rsidRDefault="00B35FE8" w:rsidP="00A52BB5">
      <w:pPr>
        <w:pStyle w:val="Nidungvnbn"/>
        <w:numPr>
          <w:ilvl w:val="0"/>
          <w:numId w:val="8"/>
        </w:numPr>
      </w:pPr>
      <w:r w:rsidRPr="00B35FE8">
        <w:t xml:space="preserve">Hàm covariance() dùng để </w:t>
      </w:r>
      <w:r>
        <w:t>tính</w:t>
      </w:r>
      <w:r w:rsidR="00C10BBE" w:rsidRPr="00C10BBE">
        <w:t xml:space="preserve"> </w:t>
      </w:r>
      <w:r w:rsidR="00C10BBE" w:rsidRPr="00B35FE8">
        <w:t>hiệp phương sai</w:t>
      </w:r>
      <w:r w:rsidR="00C10BBE">
        <w:t>.</w:t>
      </w:r>
    </w:p>
    <w:p w14:paraId="1D1DDA6A" w14:textId="3D8ADDF1" w:rsidR="00A52BB5" w:rsidRDefault="00C10BBE" w:rsidP="00A52BB5">
      <w:pPr>
        <w:pStyle w:val="Nidungvnbn"/>
        <w:numPr>
          <w:ilvl w:val="0"/>
          <w:numId w:val="8"/>
        </w:numPr>
      </w:pPr>
      <w:r>
        <w:t>H</w:t>
      </w:r>
      <w:r w:rsidR="00B35FE8" w:rsidRPr="00B35FE8">
        <w:t>iệp phương sai là độ đo sự biến thiên cùng nhau của hai biến ngẫu nhiên</w:t>
      </w:r>
      <w:r w:rsidR="00A52BB5" w:rsidRPr="00796D34">
        <w:t>.</w:t>
      </w:r>
    </w:p>
    <w:p w14:paraId="13712F89" w14:textId="4902DDFD" w:rsidR="00C10BBE" w:rsidRDefault="00C10BBE" w:rsidP="00A52BB5">
      <w:pPr>
        <w:pStyle w:val="Nidungvnbn"/>
        <w:numPr>
          <w:ilvl w:val="0"/>
          <w:numId w:val="8"/>
        </w:numPr>
      </w:pPr>
      <w:r w:rsidRPr="00C10BBE">
        <w:t>Hiệp phương sai được tính bằng cách phân tích các biến động về lãi suất (độ lệch chuẩn so với lợi nhuận kì vọng) hoặc bằng cách nhân mối tương quan giữa hai biến với độ lệch chuẩn của từng biến.</w:t>
      </w:r>
    </w:p>
    <w:p w14:paraId="219EC729" w14:textId="77777777" w:rsidR="00C10BBE" w:rsidRDefault="00A52BB5" w:rsidP="00A52BB5">
      <w:pPr>
        <w:pStyle w:val="Nidungvnbn"/>
      </w:pPr>
      <w:r>
        <w:t>-</w:t>
      </w:r>
      <w:r w:rsidRPr="002D276B">
        <w:t xml:space="preserve"> </w:t>
      </w:r>
      <w:r>
        <w:t>Cách sử dung:</w:t>
      </w:r>
      <w:r w:rsidRPr="0009244F">
        <w:t xml:space="preserve"> </w:t>
      </w:r>
      <w:r w:rsidR="00C10BBE" w:rsidRPr="00C10BBE">
        <w:t>covariance(data1, data2)</w:t>
      </w:r>
    </w:p>
    <w:p w14:paraId="5D3C7D0F" w14:textId="078609DA" w:rsidR="00A52BB5" w:rsidRDefault="00A52BB5" w:rsidP="00A52BB5">
      <w:pPr>
        <w:pStyle w:val="Nidungvnbn"/>
      </w:pPr>
      <w:r>
        <w:t xml:space="preserve">- Tham số đầu vào: </w:t>
      </w:r>
      <w:r w:rsidR="00C10BBE" w:rsidRPr="00C10BBE">
        <w:t>data1, data2 là hai dãy số</w:t>
      </w:r>
      <w:r w:rsidR="00C10BBE">
        <w:t>.</w:t>
      </w:r>
    </w:p>
    <w:p w14:paraId="74968EF3" w14:textId="1C16EFD8" w:rsidR="00A52BB5" w:rsidRDefault="00A52BB5" w:rsidP="00A52BB5">
      <w:pPr>
        <w:pStyle w:val="Nidungvnbn"/>
      </w:pPr>
      <w:r>
        <w:t xml:space="preserve">- Kết quả trả về: </w:t>
      </w:r>
      <w:r w:rsidR="00E468C8" w:rsidRPr="00E468C8">
        <w:t>Hiệp phương sai của hai dãy số truyền vào</w:t>
      </w:r>
      <w:r>
        <w:t>.</w:t>
      </w:r>
    </w:p>
    <w:p w14:paraId="4EF6ECB3" w14:textId="1988AB80" w:rsidR="00A52BB5" w:rsidRDefault="00A52BB5" w:rsidP="00A52BB5">
      <w:pPr>
        <w:pStyle w:val="Nidungvnbn"/>
      </w:pPr>
      <w:r>
        <w:t>-Ví dụ:</w:t>
      </w:r>
    </w:p>
    <w:p w14:paraId="2B27FE94" w14:textId="152B7D02" w:rsidR="00E468C8" w:rsidRDefault="00911A3A" w:rsidP="00A52BB5">
      <w:pPr>
        <w:pStyle w:val="Nidungvnbn"/>
      </w:pPr>
      <w:r>
        <w:rPr>
          <w:noProof/>
        </w:rPr>
        <w:drawing>
          <wp:inline distT="0" distB="0" distL="0" distR="0" wp14:anchorId="4067659B" wp14:editId="39A6D16E">
            <wp:extent cx="4912242" cy="1063664"/>
            <wp:effectExtent l="0" t="0" r="317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6290" cy="1066706"/>
                    </a:xfrm>
                    <a:prstGeom prst="rect">
                      <a:avLst/>
                    </a:prstGeom>
                  </pic:spPr>
                </pic:pic>
              </a:graphicData>
            </a:graphic>
          </wp:inline>
        </w:drawing>
      </w:r>
    </w:p>
    <w:p w14:paraId="2FEDA6D3" w14:textId="4FBD2BA6" w:rsidR="00E468C8" w:rsidRDefault="00E468C8" w:rsidP="00A52BB5">
      <w:pPr>
        <w:pStyle w:val="Nidungvnbn"/>
      </w:pPr>
      <w:r>
        <w:t>-Kết quả</w:t>
      </w:r>
    </w:p>
    <w:p w14:paraId="27404C1C" w14:textId="68722B5C" w:rsidR="00911A3A" w:rsidRDefault="00911A3A" w:rsidP="00A52BB5">
      <w:pPr>
        <w:pStyle w:val="Nidungvnbn"/>
      </w:pPr>
      <w:r>
        <w:rPr>
          <w:noProof/>
        </w:rPr>
        <w:lastRenderedPageBreak/>
        <w:drawing>
          <wp:inline distT="0" distB="0" distL="0" distR="0" wp14:anchorId="3CE3DB20" wp14:editId="0C5A233C">
            <wp:extent cx="4781550" cy="495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1550" cy="495300"/>
                    </a:xfrm>
                    <a:prstGeom prst="rect">
                      <a:avLst/>
                    </a:prstGeom>
                  </pic:spPr>
                </pic:pic>
              </a:graphicData>
            </a:graphic>
          </wp:inline>
        </w:drawing>
      </w:r>
    </w:p>
    <w:p w14:paraId="594FA71D" w14:textId="03594A84" w:rsidR="00911A3A" w:rsidRDefault="00911A3A" w:rsidP="00911A3A">
      <w:pPr>
        <w:pStyle w:val="Tiumccp1"/>
      </w:pPr>
      <w:r>
        <w:rPr>
          <w:noProof/>
        </w:rPr>
        <w:t xml:space="preserve">1.17 Hàm </w:t>
      </w:r>
      <w:r w:rsidRPr="00911A3A">
        <w:t>correlation</w:t>
      </w:r>
      <w:r w:rsidRPr="00B35FE8">
        <w:t>()</w:t>
      </w:r>
    </w:p>
    <w:p w14:paraId="5FCAE338" w14:textId="77777777" w:rsidR="00911A3A" w:rsidRDefault="00911A3A" w:rsidP="00911A3A">
      <w:pPr>
        <w:pStyle w:val="Nidungvnbn"/>
      </w:pPr>
      <w:r>
        <w:t>- Tổng quan:</w:t>
      </w:r>
    </w:p>
    <w:p w14:paraId="057BB377" w14:textId="66600B62" w:rsidR="00911A3A" w:rsidRDefault="00911A3A" w:rsidP="00911A3A">
      <w:pPr>
        <w:pStyle w:val="Nidungvnbn"/>
        <w:numPr>
          <w:ilvl w:val="0"/>
          <w:numId w:val="8"/>
        </w:numPr>
      </w:pPr>
      <w:r w:rsidRPr="00911A3A">
        <w:t>Hàm correlation() dùng để tính độ tương quan giữa hai dãy số</w:t>
      </w:r>
      <w:r>
        <w:t>.</w:t>
      </w:r>
    </w:p>
    <w:p w14:paraId="47BC5A9C" w14:textId="7FEE3C38" w:rsidR="00911A3A" w:rsidRDefault="00911A3A" w:rsidP="00911A3A">
      <w:pPr>
        <w:pStyle w:val="Nidungvnbn"/>
        <w:numPr>
          <w:ilvl w:val="0"/>
          <w:numId w:val="8"/>
        </w:numPr>
      </w:pPr>
      <w:r>
        <w:t>Hệ số tương quan là một chỉ số đo lường của một số loại tương quan, nghĩa là mối liên hệ thống kê giữa hai biến số</w:t>
      </w:r>
      <w:r w:rsidR="00140AE5">
        <w:t>.</w:t>
      </w:r>
      <w:r>
        <w:t>Các biến có thể là hai cột của một bộ dữ liệu quan sát đã cho, thường được gọi là mẫu hoặc hai phần của một biến ngẫu nhiên đa biến số có phân phối đã biết trước.</w:t>
      </w:r>
    </w:p>
    <w:p w14:paraId="645539B8" w14:textId="77777777" w:rsidR="00140AE5" w:rsidRDefault="00911A3A" w:rsidP="00911A3A">
      <w:pPr>
        <w:pStyle w:val="Nidungvnbn"/>
        <w:numPr>
          <w:ilvl w:val="0"/>
          <w:numId w:val="8"/>
        </w:numPr>
      </w:pPr>
      <w:r>
        <w:t>Có một số loại hệ số tương quan, mỗi loại lại có định nghĩa riêng, phạm vi sử dụng và đặc tính riêng. Tất cả đều giả định các giá trị nằm trong phạm vi chạy từ −1 đến +1, trong đó ± 1 biểu thị hai biến số có mối tương quan tuyệt đối có thể và 0 chỉ hai biến số không có liên hệ gì với nhau.</w:t>
      </w:r>
    </w:p>
    <w:p w14:paraId="0DA1A5BE" w14:textId="342A7B7F" w:rsidR="00911A3A" w:rsidRDefault="00911A3A" w:rsidP="00911A3A">
      <w:pPr>
        <w:pStyle w:val="Nidungvnbn"/>
        <w:numPr>
          <w:ilvl w:val="0"/>
          <w:numId w:val="8"/>
        </w:numPr>
      </w:pPr>
      <w:r>
        <w:t xml:space="preserve"> Là công cụ phân tích, các hệ số tương quan thể hiện một số vấn đề nhất định, bao gồm khuynh hướng của một số loại yếu tố nhiễu bởi ngoại lai và khả năng được sử dụng tương đối để suy ra mối quan hệ nhân quả giữa các biến số.</w:t>
      </w:r>
    </w:p>
    <w:p w14:paraId="61D16E25" w14:textId="77777777" w:rsidR="00140AE5" w:rsidRDefault="00911A3A" w:rsidP="00911A3A">
      <w:pPr>
        <w:pStyle w:val="Nidungvnbn"/>
      </w:pPr>
      <w:r>
        <w:t>-</w:t>
      </w:r>
      <w:r w:rsidRPr="002D276B">
        <w:t xml:space="preserve"> </w:t>
      </w:r>
      <w:r>
        <w:t>Cách sử dung:</w:t>
      </w:r>
      <w:r w:rsidRPr="0009244F">
        <w:t xml:space="preserve"> </w:t>
      </w:r>
      <w:r w:rsidR="00140AE5" w:rsidRPr="00140AE5">
        <w:t>correlation(data1, data2)</w:t>
      </w:r>
    </w:p>
    <w:p w14:paraId="6D2B8952" w14:textId="1CD2E615" w:rsidR="00911A3A" w:rsidRDefault="00911A3A" w:rsidP="00911A3A">
      <w:pPr>
        <w:pStyle w:val="Nidungvnbn"/>
      </w:pPr>
      <w:r>
        <w:t xml:space="preserve">- Tham số đầu vào: </w:t>
      </w:r>
      <w:r w:rsidRPr="00C10BBE">
        <w:t>data1, data2 là hai dãy số</w:t>
      </w:r>
      <w:r>
        <w:t>.</w:t>
      </w:r>
    </w:p>
    <w:p w14:paraId="3A400673" w14:textId="24B46D6E" w:rsidR="00911A3A" w:rsidRDefault="00911A3A" w:rsidP="00911A3A">
      <w:pPr>
        <w:pStyle w:val="Nidungvnbn"/>
      </w:pPr>
      <w:r>
        <w:t xml:space="preserve">- Kết quả trả về: </w:t>
      </w:r>
      <w:r w:rsidR="00140AE5" w:rsidRPr="00140AE5">
        <w:t>Độ tương quan của hai dãy số truyền vào</w:t>
      </w:r>
      <w:r>
        <w:t>.</w:t>
      </w:r>
    </w:p>
    <w:p w14:paraId="454446C3" w14:textId="03DE4A02" w:rsidR="00911A3A" w:rsidRDefault="00911A3A" w:rsidP="00911A3A">
      <w:pPr>
        <w:pStyle w:val="Nidungvnbn"/>
      </w:pPr>
      <w:r>
        <w:t>-Ví dụ:</w:t>
      </w:r>
    </w:p>
    <w:p w14:paraId="01C9E1E8" w14:textId="4DB7B185" w:rsidR="003F770D" w:rsidRDefault="003F770D" w:rsidP="00911A3A">
      <w:pPr>
        <w:pStyle w:val="Nidungvnbn"/>
      </w:pPr>
      <w:r>
        <w:rPr>
          <w:noProof/>
        </w:rPr>
        <w:drawing>
          <wp:inline distT="0" distB="0" distL="0" distR="0" wp14:anchorId="3374C6B7" wp14:editId="60FFBB0C">
            <wp:extent cx="4646621" cy="988827"/>
            <wp:effectExtent l="0" t="0" r="190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5411" cy="992826"/>
                    </a:xfrm>
                    <a:prstGeom prst="rect">
                      <a:avLst/>
                    </a:prstGeom>
                  </pic:spPr>
                </pic:pic>
              </a:graphicData>
            </a:graphic>
          </wp:inline>
        </w:drawing>
      </w:r>
    </w:p>
    <w:p w14:paraId="1B222651" w14:textId="3A9B0730" w:rsidR="003F770D" w:rsidRDefault="003F770D" w:rsidP="00911A3A">
      <w:pPr>
        <w:pStyle w:val="Nidungvnbn"/>
      </w:pPr>
      <w:r>
        <w:t>-Kết quả</w:t>
      </w:r>
    </w:p>
    <w:p w14:paraId="686F997F" w14:textId="244C4694" w:rsidR="003F770D" w:rsidRDefault="003F770D" w:rsidP="00911A3A">
      <w:pPr>
        <w:pStyle w:val="Nidungvnbn"/>
      </w:pPr>
      <w:r>
        <w:rPr>
          <w:noProof/>
        </w:rPr>
        <w:lastRenderedPageBreak/>
        <w:drawing>
          <wp:inline distT="0" distB="0" distL="0" distR="0" wp14:anchorId="70598610" wp14:editId="3578FD76">
            <wp:extent cx="4676775" cy="438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6775" cy="438150"/>
                    </a:xfrm>
                    <a:prstGeom prst="rect">
                      <a:avLst/>
                    </a:prstGeom>
                  </pic:spPr>
                </pic:pic>
              </a:graphicData>
            </a:graphic>
          </wp:inline>
        </w:drawing>
      </w:r>
    </w:p>
    <w:p w14:paraId="1D3C680C" w14:textId="77777777" w:rsidR="003F770D" w:rsidRDefault="003F770D" w:rsidP="003F770D">
      <w:pPr>
        <w:pStyle w:val="Nidungvnbn"/>
        <w:ind w:firstLine="0"/>
      </w:pPr>
    </w:p>
    <w:p w14:paraId="27EFC778" w14:textId="53CF0AE3" w:rsidR="003F770D" w:rsidRDefault="003F770D" w:rsidP="003F770D">
      <w:pPr>
        <w:pStyle w:val="Tiumccp1"/>
      </w:pPr>
      <w:r>
        <w:rPr>
          <w:noProof/>
        </w:rPr>
        <w:t xml:space="preserve">1.18 Hàm </w:t>
      </w:r>
      <w:r w:rsidR="006F57E9" w:rsidRPr="006F57E9">
        <w:t>linear_regression</w:t>
      </w:r>
      <w:r w:rsidRPr="00B35FE8">
        <w:t>()</w:t>
      </w:r>
    </w:p>
    <w:p w14:paraId="34C3FD71" w14:textId="77777777" w:rsidR="003F770D" w:rsidRDefault="003F770D" w:rsidP="003F770D">
      <w:pPr>
        <w:pStyle w:val="Nidungvnbn"/>
      </w:pPr>
      <w:r>
        <w:t>- Tổng quan:</w:t>
      </w:r>
    </w:p>
    <w:p w14:paraId="5DDEB064" w14:textId="52110FEE" w:rsidR="003F770D" w:rsidRDefault="006F57E9" w:rsidP="003F770D">
      <w:pPr>
        <w:pStyle w:val="Nidungvnbn"/>
        <w:numPr>
          <w:ilvl w:val="0"/>
          <w:numId w:val="8"/>
        </w:numPr>
      </w:pPr>
      <w:r w:rsidRPr="006F57E9">
        <w:t>Hàm linear_regression() dùng để tính hệ số hồi quy tuyến tính</w:t>
      </w:r>
      <w:r w:rsidR="003F770D">
        <w:t>.</w:t>
      </w:r>
    </w:p>
    <w:p w14:paraId="739D0E60" w14:textId="21BF7660" w:rsidR="006F57E9" w:rsidRDefault="006F57E9" w:rsidP="003F770D">
      <w:pPr>
        <w:pStyle w:val="Nidungvnbn"/>
        <w:numPr>
          <w:ilvl w:val="0"/>
          <w:numId w:val="8"/>
        </w:numPr>
      </w:pPr>
      <w:r w:rsidRPr="006F57E9">
        <w:t>Hồi quy tuyến tính là một trong những phương pháp phân tích dữ liệu phổ biến nhất. Nó được sử dụng để dự đoán mối quan hệ giữa một biến phụ thuộc và một hoặc nhiều biến độc lập. Hồi quy tuyến tính được sử dụng để dự đoán mối quan hệ giữa một biến phụ thuộc và một hoặc nhiều biến độc lập. Hồi quy tuyến tính được sử dụng để dự đoán mối quan hệ giữa một biến phụ thuộc và một hoặc nhiều biến độc lập. Hồi quy tuyến tính được sử dụng để dự đoán mối quan hệ giữa một biến phụ thuộc và một hoặc nhiều biến độc lập.</w:t>
      </w:r>
    </w:p>
    <w:p w14:paraId="66A57275" w14:textId="27EAA339" w:rsidR="003F770D" w:rsidRDefault="003F770D" w:rsidP="003F770D">
      <w:pPr>
        <w:pStyle w:val="Nidungvnbn"/>
      </w:pPr>
      <w:r>
        <w:t>-</w:t>
      </w:r>
      <w:r w:rsidRPr="002D276B">
        <w:t xml:space="preserve"> </w:t>
      </w:r>
      <w:r>
        <w:t>Cách sử dung:</w:t>
      </w:r>
      <w:r w:rsidRPr="0009244F">
        <w:t xml:space="preserve"> </w:t>
      </w:r>
      <w:r w:rsidR="006F57E9" w:rsidRPr="006F57E9">
        <w:t>linear_regression(data1, data2)</w:t>
      </w:r>
    </w:p>
    <w:p w14:paraId="7424F1F4" w14:textId="77777777" w:rsidR="003F770D" w:rsidRDefault="003F770D" w:rsidP="003F770D">
      <w:pPr>
        <w:pStyle w:val="Nidungvnbn"/>
      </w:pPr>
      <w:r>
        <w:t xml:space="preserve">- Tham số đầu vào: </w:t>
      </w:r>
      <w:r w:rsidRPr="00C10BBE">
        <w:t>data1, data2 là hai dãy số</w:t>
      </w:r>
      <w:r>
        <w:t>.</w:t>
      </w:r>
    </w:p>
    <w:p w14:paraId="48631CB8" w14:textId="4B93DCE4" w:rsidR="003F770D" w:rsidRDefault="003F770D" w:rsidP="003F770D">
      <w:pPr>
        <w:pStyle w:val="Nidungvnbn"/>
      </w:pPr>
      <w:r>
        <w:t xml:space="preserve">- Kết quả trả về: </w:t>
      </w:r>
      <w:r w:rsidR="006F57E9" w:rsidRPr="006F57E9">
        <w:t>Hệ số hồi quy tuyến tính của hai dãy số truyền vào</w:t>
      </w:r>
      <w:r>
        <w:t>.</w:t>
      </w:r>
    </w:p>
    <w:p w14:paraId="1D519B15" w14:textId="028DF46B" w:rsidR="003F770D" w:rsidRDefault="003F770D" w:rsidP="003F770D">
      <w:pPr>
        <w:pStyle w:val="Nidungvnbn"/>
      </w:pPr>
      <w:r>
        <w:t>-Ví dụ:</w:t>
      </w:r>
    </w:p>
    <w:p w14:paraId="1AE65B54" w14:textId="420FE463" w:rsidR="006F57E9" w:rsidRDefault="006F57E9" w:rsidP="003F770D">
      <w:pPr>
        <w:pStyle w:val="Nidungvnbn"/>
      </w:pPr>
      <w:r>
        <w:rPr>
          <w:noProof/>
        </w:rPr>
        <w:drawing>
          <wp:inline distT="0" distB="0" distL="0" distR="0" wp14:anchorId="76B97903" wp14:editId="7DE2214C">
            <wp:extent cx="5029200" cy="1329945"/>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057" cy="1332551"/>
                    </a:xfrm>
                    <a:prstGeom prst="rect">
                      <a:avLst/>
                    </a:prstGeom>
                  </pic:spPr>
                </pic:pic>
              </a:graphicData>
            </a:graphic>
          </wp:inline>
        </w:drawing>
      </w:r>
    </w:p>
    <w:p w14:paraId="25086169" w14:textId="481ADB37" w:rsidR="006F57E9" w:rsidRDefault="006F57E9" w:rsidP="003F770D">
      <w:pPr>
        <w:pStyle w:val="Nidungvnbn"/>
      </w:pPr>
      <w:r>
        <w:t>-Kết quả</w:t>
      </w:r>
    </w:p>
    <w:p w14:paraId="4958A1CD" w14:textId="2CCB176B" w:rsidR="006F57E9" w:rsidRDefault="00F937FD" w:rsidP="003F770D">
      <w:pPr>
        <w:pStyle w:val="Nidungvnbn"/>
      </w:pPr>
      <w:r>
        <w:rPr>
          <w:noProof/>
        </w:rPr>
        <w:drawing>
          <wp:inline distT="0" distB="0" distL="0" distR="0" wp14:anchorId="064E34F3" wp14:editId="65B55F07">
            <wp:extent cx="5316279" cy="3384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9276" cy="338646"/>
                    </a:xfrm>
                    <a:prstGeom prst="rect">
                      <a:avLst/>
                    </a:prstGeom>
                  </pic:spPr>
                </pic:pic>
              </a:graphicData>
            </a:graphic>
          </wp:inline>
        </w:drawing>
      </w:r>
    </w:p>
    <w:p w14:paraId="16171093" w14:textId="77777777" w:rsidR="00453AB1" w:rsidRDefault="00453AB1">
      <w:pPr>
        <w:spacing w:after="200" w:line="276" w:lineRule="auto"/>
        <w:rPr>
          <w:sz w:val="26"/>
          <w:szCs w:val="26"/>
        </w:rPr>
      </w:pPr>
      <w:r>
        <w:rPr>
          <w:sz w:val="26"/>
          <w:szCs w:val="26"/>
        </w:rPr>
        <w:br w:type="page"/>
      </w:r>
    </w:p>
    <w:p w14:paraId="0DE38796" w14:textId="4A15D933" w:rsidR="007B1A23" w:rsidRPr="004A7C39" w:rsidRDefault="00453AB1" w:rsidP="004A7C39">
      <w:pPr>
        <w:pStyle w:val="Chng"/>
      </w:pPr>
      <w:bookmarkStart w:id="20" w:name="_Toc387692917"/>
      <w:r w:rsidRPr="004A7C39">
        <w:lastRenderedPageBreak/>
        <w:t>CHƯƠNG 2</w:t>
      </w:r>
      <w:r w:rsidR="00024496">
        <w:t xml:space="preserve"> – </w:t>
      </w:r>
      <w:bookmarkEnd w:id="20"/>
      <w:r w:rsidR="00762CAE">
        <w:t>KHẢO SÁT THUẬT TOÁN</w:t>
      </w:r>
      <w:r w:rsidR="00D617FD">
        <w:t xml:space="preserve"> </w:t>
      </w:r>
      <w:r w:rsidR="00762CAE">
        <w:t>HISTO</w:t>
      </w:r>
      <w:r w:rsidR="00190C6D">
        <w:t>GRAM</w:t>
      </w:r>
      <w:r w:rsidR="00D617FD">
        <w:t xml:space="preserve"> EQUALIZATION</w:t>
      </w:r>
      <w:r w:rsidR="00190C6D">
        <w:t xml:space="preserve"> ĐỂ XỬ LÝ ẢNH</w:t>
      </w:r>
    </w:p>
    <w:p w14:paraId="6CD53119" w14:textId="112107A9" w:rsidR="00453AB1" w:rsidRDefault="00453AB1" w:rsidP="00024496">
      <w:pPr>
        <w:pStyle w:val="Nidungvnbn"/>
      </w:pPr>
      <w:r w:rsidRPr="00B10E7E">
        <w:rPr>
          <w:i/>
        </w:rPr>
        <w:t>Tổng quan</w:t>
      </w:r>
      <w:r w:rsidRPr="00B10E7E">
        <w:t xml:space="preserve">: </w:t>
      </w:r>
      <w:r w:rsidR="00190C6D">
        <w:t>khảo sát các vấn đề liên quan đến thuật toán,công thức,thuật toán,..chương trình minh hoạ</w:t>
      </w:r>
    </w:p>
    <w:p w14:paraId="3B2FA461" w14:textId="7C149D71" w:rsidR="00190C6D" w:rsidRDefault="00190C6D" w:rsidP="00024496">
      <w:pPr>
        <w:pStyle w:val="Nidungvnbn"/>
      </w:pPr>
      <w:r w:rsidRPr="00190C6D">
        <w:rPr>
          <w:i/>
          <w:iCs/>
        </w:rPr>
        <w:t>Thư viện cần thiết</w:t>
      </w:r>
      <w:r>
        <w:t>:</w:t>
      </w:r>
      <w:r w:rsidR="0093499E">
        <w:t>numpy,cv2,</w:t>
      </w:r>
      <w:r w:rsidR="0093499E" w:rsidRPr="0093499E">
        <w:t>matplotlib.pyplot</w:t>
      </w:r>
      <w:r w:rsidR="0093499E">
        <w:t>.</w:t>
      </w:r>
    </w:p>
    <w:p w14:paraId="49C98158" w14:textId="37A3C8B3" w:rsidR="00024496" w:rsidRDefault="0093499E" w:rsidP="00024496">
      <w:pPr>
        <w:pStyle w:val="Tiumccp1"/>
      </w:pPr>
      <w:bookmarkStart w:id="21" w:name="_Toc387692918"/>
      <w:r>
        <w:t>2</w:t>
      </w:r>
      <w:r w:rsidR="00024496">
        <w:t xml:space="preserve">.1 </w:t>
      </w:r>
      <w:bookmarkEnd w:id="21"/>
      <w:r>
        <w:t>Tổng quan</w:t>
      </w:r>
    </w:p>
    <w:p w14:paraId="4EE51F9D" w14:textId="2BF8F1F8" w:rsidR="00CE5555" w:rsidRDefault="00D5395A" w:rsidP="00024496">
      <w:pPr>
        <w:pStyle w:val="Nidungvnbn"/>
      </w:pPr>
      <w:r>
        <w:t xml:space="preserve">- </w:t>
      </w:r>
      <w:r w:rsidR="00D617FD">
        <w:t xml:space="preserve">Thuật toán </w:t>
      </w:r>
      <w:r w:rsidR="00D617FD" w:rsidRPr="00D617FD">
        <w:t>Histogram Equalization</w:t>
      </w:r>
      <w:r w:rsidR="00CE5555">
        <w:t>:</w:t>
      </w:r>
    </w:p>
    <w:p w14:paraId="212038FB" w14:textId="7707BC08" w:rsidR="00D617FD" w:rsidRDefault="00D617FD" w:rsidP="00CE5555">
      <w:pPr>
        <w:pStyle w:val="Nidungvnbn"/>
        <w:numPr>
          <w:ilvl w:val="0"/>
          <w:numId w:val="9"/>
        </w:numPr>
      </w:pPr>
      <w:r>
        <w:t>L</w:t>
      </w:r>
      <w:r w:rsidRPr="00D617FD">
        <w:t>à kỹ thuật xử lý hình ảnh để cải thiện độ tương phản trong hình ảnh bằng cách trải rộng các giá trị cường độ xuất hiện nhiều nhất, kéo dài phạm vi cường độ của hình ảnh.</w:t>
      </w:r>
    </w:p>
    <w:p w14:paraId="7EC579EF" w14:textId="0867803A" w:rsidR="00D617FD" w:rsidRDefault="00D617FD" w:rsidP="00CE5555">
      <w:pPr>
        <w:pStyle w:val="Nidungvnbn"/>
        <w:numPr>
          <w:ilvl w:val="0"/>
          <w:numId w:val="9"/>
        </w:numPr>
      </w:pPr>
      <w:r w:rsidRPr="00D617FD">
        <w:t xml:space="preserve">Phương pháp này thường làm tăng độ tương phản của hình ảnh . </w:t>
      </w:r>
      <w:r>
        <w:t>C</w:t>
      </w:r>
      <w:r w:rsidRPr="00D617FD">
        <w:t>ho phép các khu vực có độ tương phản thấp hơn để có được độ tương phản cao hơn.</w:t>
      </w:r>
    </w:p>
    <w:p w14:paraId="6387E083" w14:textId="64FEE56B" w:rsidR="00D5395A" w:rsidRDefault="00D5395A" w:rsidP="00D5395A">
      <w:pPr>
        <w:pStyle w:val="Nidungvnbn"/>
      </w:pPr>
      <w:r>
        <w:t>- Các bước để thực hiện thuật toán:</w:t>
      </w:r>
    </w:p>
    <w:p w14:paraId="40A3B5F2" w14:textId="02EDD323" w:rsidR="00D5395A" w:rsidRDefault="00D5395A" w:rsidP="00D05CE0">
      <w:pPr>
        <w:pStyle w:val="Nidungvnbn"/>
        <w:numPr>
          <w:ilvl w:val="0"/>
          <w:numId w:val="9"/>
        </w:numPr>
      </w:pPr>
      <w:r w:rsidRPr="00D5395A">
        <w:t>Nhận hình ảnh đầu vào</w:t>
      </w:r>
      <w:r>
        <w:t>.</w:t>
      </w:r>
    </w:p>
    <w:p w14:paraId="64239F12" w14:textId="77777777" w:rsidR="00D5395A" w:rsidRDefault="00D5395A" w:rsidP="00D5395A">
      <w:pPr>
        <w:pStyle w:val="Nidungvnbn"/>
        <w:numPr>
          <w:ilvl w:val="0"/>
          <w:numId w:val="9"/>
        </w:numPr>
      </w:pPr>
      <w:r>
        <w:t>Tạo biểu đồ cho hình ảnh</w:t>
      </w:r>
    </w:p>
    <w:p w14:paraId="459A53E0" w14:textId="77777777" w:rsidR="00D5395A" w:rsidRDefault="00D5395A" w:rsidP="00D5395A">
      <w:pPr>
        <w:pStyle w:val="Nidungvnbn"/>
        <w:numPr>
          <w:ilvl w:val="0"/>
          <w:numId w:val="9"/>
        </w:numPr>
      </w:pPr>
      <w:r>
        <w:t>Tìm cực tiểu cục bộ của hình ảnh</w:t>
      </w:r>
    </w:p>
    <w:p w14:paraId="4C908626" w14:textId="77777777" w:rsidR="00D5395A" w:rsidRDefault="00D5395A" w:rsidP="00D5395A">
      <w:pPr>
        <w:pStyle w:val="Nidungvnbn"/>
        <w:numPr>
          <w:ilvl w:val="0"/>
          <w:numId w:val="9"/>
        </w:numPr>
      </w:pPr>
      <w:r>
        <w:t>Chia biểu đồ dựa trên cực tiểu cục bộ</w:t>
      </w:r>
    </w:p>
    <w:p w14:paraId="5F774E79" w14:textId="77777777" w:rsidR="00D5395A" w:rsidRDefault="00D5395A" w:rsidP="00D5395A">
      <w:pPr>
        <w:pStyle w:val="Nidungvnbn"/>
        <w:numPr>
          <w:ilvl w:val="0"/>
          <w:numId w:val="9"/>
        </w:numPr>
      </w:pPr>
      <w:r>
        <w:t>Có các mức xám cụ thể cho từng phân vùng của biểu đồ</w:t>
      </w:r>
    </w:p>
    <w:p w14:paraId="04B874B6" w14:textId="42A872EF" w:rsidR="00CE5555" w:rsidRPr="00B10E7E" w:rsidRDefault="00D5395A" w:rsidP="00D5395A">
      <w:pPr>
        <w:pStyle w:val="Nidungvnbn"/>
        <w:numPr>
          <w:ilvl w:val="0"/>
          <w:numId w:val="9"/>
        </w:numPr>
      </w:pPr>
      <w:r>
        <w:t>Áp dụng cân bằng biểu đồ trên mỗi phân vùng</w:t>
      </w:r>
    </w:p>
    <w:p w14:paraId="3362295C" w14:textId="2EDE14A2" w:rsidR="00CE5555" w:rsidRDefault="0093499E" w:rsidP="00CE5555">
      <w:pPr>
        <w:pStyle w:val="Tiumccp1"/>
      </w:pPr>
      <w:bookmarkStart w:id="22" w:name="_Toc387692919"/>
      <w:r>
        <w:t>2</w:t>
      </w:r>
      <w:r w:rsidR="00CE5555">
        <w:t xml:space="preserve">.2 </w:t>
      </w:r>
      <w:bookmarkEnd w:id="22"/>
      <w:r>
        <w:t>Chương trình minh hoạ</w:t>
      </w:r>
    </w:p>
    <w:p w14:paraId="5B9FAD9A" w14:textId="594C2FED" w:rsidR="007B7FF5" w:rsidRDefault="008331D2" w:rsidP="00207DC2">
      <w:pPr>
        <w:pStyle w:val="Nidungvnbn"/>
      </w:pPr>
      <w:r>
        <w:t>-Ví dụ:</w:t>
      </w:r>
    </w:p>
    <w:p w14:paraId="5AD78504" w14:textId="1AC0D63B" w:rsidR="008331D2" w:rsidRDefault="008331D2" w:rsidP="00207DC2">
      <w:pPr>
        <w:pStyle w:val="Nidungvnbn"/>
        <w:rPr>
          <w:b/>
          <w:sz w:val="32"/>
          <w:szCs w:val="32"/>
        </w:rPr>
      </w:pPr>
      <w:r>
        <w:rPr>
          <w:noProof/>
        </w:rPr>
        <w:lastRenderedPageBreak/>
        <w:drawing>
          <wp:inline distT="0" distB="0" distL="0" distR="0" wp14:anchorId="16919CE2" wp14:editId="581E3AC1">
            <wp:extent cx="5527040" cy="72469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1611" cy="7266066"/>
                    </a:xfrm>
                    <a:prstGeom prst="rect">
                      <a:avLst/>
                    </a:prstGeom>
                  </pic:spPr>
                </pic:pic>
              </a:graphicData>
            </a:graphic>
          </wp:inline>
        </w:drawing>
      </w:r>
    </w:p>
    <w:p w14:paraId="72E76049" w14:textId="44585EDC" w:rsidR="007C1078" w:rsidRDefault="007C1078" w:rsidP="00207DC2">
      <w:pPr>
        <w:pStyle w:val="Nidungvnbn"/>
        <w:rPr>
          <w:bCs/>
        </w:rPr>
      </w:pPr>
      <w:r w:rsidRPr="007C1078">
        <w:rPr>
          <w:bCs/>
        </w:rPr>
        <w:t>-Kết quả</w:t>
      </w:r>
    </w:p>
    <w:p w14:paraId="0D3BF464" w14:textId="2C395216" w:rsidR="007C1078" w:rsidRDefault="007C1078" w:rsidP="00207DC2">
      <w:pPr>
        <w:pStyle w:val="Nidungvnbn"/>
        <w:rPr>
          <w:bCs/>
        </w:rPr>
      </w:pPr>
      <w:r>
        <w:rPr>
          <w:noProof/>
        </w:rPr>
        <w:lastRenderedPageBreak/>
        <w:drawing>
          <wp:inline distT="0" distB="0" distL="0" distR="0" wp14:anchorId="06932E4C" wp14:editId="6E016A47">
            <wp:extent cx="5086350" cy="38182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3312" cy="3830982"/>
                    </a:xfrm>
                    <a:prstGeom prst="rect">
                      <a:avLst/>
                    </a:prstGeom>
                    <a:noFill/>
                    <a:ln>
                      <a:noFill/>
                    </a:ln>
                  </pic:spPr>
                </pic:pic>
              </a:graphicData>
            </a:graphic>
          </wp:inline>
        </w:drawing>
      </w:r>
    </w:p>
    <w:p w14:paraId="2E0EF108" w14:textId="033489A4" w:rsidR="00B6151A" w:rsidRDefault="00B6151A" w:rsidP="00B6151A">
      <w:pPr>
        <w:pStyle w:val="Nidungvnbn"/>
        <w:jc w:val="center"/>
        <w:rPr>
          <w:bCs/>
        </w:rPr>
      </w:pPr>
      <w:r>
        <w:rPr>
          <w:bCs/>
        </w:rPr>
        <w:t>Ảnh trước và sau khi xử lí</w:t>
      </w:r>
    </w:p>
    <w:p w14:paraId="75147C7C" w14:textId="2DF89796" w:rsidR="00B6151A" w:rsidRDefault="00B6151A" w:rsidP="00B6151A">
      <w:pPr>
        <w:pStyle w:val="Nidungvnbn"/>
        <w:rPr>
          <w:bCs/>
        </w:rPr>
      </w:pPr>
      <w:r>
        <w:rPr>
          <w:noProof/>
        </w:rPr>
        <w:drawing>
          <wp:inline distT="0" distB="0" distL="0" distR="0" wp14:anchorId="30F3A845" wp14:editId="1BCDFC9D">
            <wp:extent cx="4467225" cy="33534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84420" cy="3366387"/>
                    </a:xfrm>
                    <a:prstGeom prst="rect">
                      <a:avLst/>
                    </a:prstGeom>
                    <a:noFill/>
                    <a:ln>
                      <a:noFill/>
                    </a:ln>
                  </pic:spPr>
                </pic:pic>
              </a:graphicData>
            </a:graphic>
          </wp:inline>
        </w:drawing>
      </w:r>
    </w:p>
    <w:p w14:paraId="640F2187" w14:textId="34F654E5" w:rsidR="00B6151A" w:rsidRPr="007C1078" w:rsidRDefault="00B6151A" w:rsidP="00207DC2">
      <w:pPr>
        <w:pStyle w:val="Nidungvnbn"/>
        <w:rPr>
          <w:bCs/>
        </w:rPr>
      </w:pPr>
      <w:r>
        <w:rPr>
          <w:noProof/>
        </w:rPr>
        <w:lastRenderedPageBreak/>
        <w:drawing>
          <wp:inline distT="0" distB="0" distL="0" distR="0" wp14:anchorId="539D8244" wp14:editId="22E4E803">
            <wp:extent cx="3933825" cy="29530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42350" cy="2959464"/>
                    </a:xfrm>
                    <a:prstGeom prst="rect">
                      <a:avLst/>
                    </a:prstGeom>
                    <a:noFill/>
                    <a:ln>
                      <a:noFill/>
                    </a:ln>
                  </pic:spPr>
                </pic:pic>
              </a:graphicData>
            </a:graphic>
          </wp:inline>
        </w:drawing>
      </w:r>
    </w:p>
    <w:p w14:paraId="0935B8E0" w14:textId="6D021DF9" w:rsidR="0093499E" w:rsidRDefault="0093499E" w:rsidP="00207DC2">
      <w:pPr>
        <w:pStyle w:val="Nidungvnbn"/>
        <w:rPr>
          <w:b/>
          <w:sz w:val="32"/>
          <w:szCs w:val="32"/>
        </w:rPr>
      </w:pPr>
    </w:p>
    <w:p w14:paraId="0544C6EE" w14:textId="3A905A79" w:rsidR="0093499E" w:rsidRDefault="0093499E" w:rsidP="00207DC2">
      <w:pPr>
        <w:pStyle w:val="Nidungvnbn"/>
        <w:rPr>
          <w:b/>
          <w:sz w:val="32"/>
          <w:szCs w:val="32"/>
        </w:rPr>
      </w:pPr>
    </w:p>
    <w:p w14:paraId="4EEBAEC5" w14:textId="429C9B1A" w:rsidR="0093499E" w:rsidRDefault="0093499E" w:rsidP="00207DC2">
      <w:pPr>
        <w:pStyle w:val="Nidungvnbn"/>
        <w:rPr>
          <w:b/>
          <w:sz w:val="32"/>
          <w:szCs w:val="32"/>
        </w:rPr>
      </w:pPr>
    </w:p>
    <w:p w14:paraId="0CF6FEA1" w14:textId="7A931338" w:rsidR="0093499E" w:rsidRDefault="0093499E" w:rsidP="00207DC2">
      <w:pPr>
        <w:pStyle w:val="Nidungvnbn"/>
        <w:rPr>
          <w:b/>
          <w:sz w:val="32"/>
          <w:szCs w:val="32"/>
        </w:rPr>
      </w:pPr>
    </w:p>
    <w:p w14:paraId="7755360A" w14:textId="1B0710A6" w:rsidR="0093499E" w:rsidRDefault="0093499E" w:rsidP="00207DC2">
      <w:pPr>
        <w:pStyle w:val="Nidungvnbn"/>
        <w:rPr>
          <w:b/>
          <w:sz w:val="32"/>
          <w:szCs w:val="32"/>
        </w:rPr>
      </w:pPr>
    </w:p>
    <w:p w14:paraId="7916833F" w14:textId="6FB60B02" w:rsidR="0093499E" w:rsidRDefault="0093499E" w:rsidP="00207DC2">
      <w:pPr>
        <w:pStyle w:val="Nidungvnbn"/>
        <w:rPr>
          <w:b/>
          <w:sz w:val="32"/>
          <w:szCs w:val="32"/>
        </w:rPr>
      </w:pPr>
    </w:p>
    <w:p w14:paraId="35D14722" w14:textId="38A2C37C" w:rsidR="0093499E" w:rsidRDefault="0093499E" w:rsidP="00207DC2">
      <w:pPr>
        <w:pStyle w:val="Nidungvnbn"/>
        <w:rPr>
          <w:b/>
          <w:sz w:val="32"/>
          <w:szCs w:val="32"/>
        </w:rPr>
      </w:pPr>
    </w:p>
    <w:p w14:paraId="5732479C" w14:textId="77777777" w:rsidR="0093499E" w:rsidRDefault="0093499E" w:rsidP="00207DC2">
      <w:pPr>
        <w:pStyle w:val="Nidungvnbn"/>
        <w:rPr>
          <w:b/>
          <w:sz w:val="32"/>
          <w:szCs w:val="32"/>
        </w:rPr>
      </w:pPr>
    </w:p>
    <w:p w14:paraId="17D3E309" w14:textId="77777777"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14:paraId="36B98DF0"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0786F679" w14:textId="77777777"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Quách Ngọc Ân (1992), “Nhìn lại hai năm phát triển lúa lai”, </w:t>
      </w:r>
      <w:r w:rsidRPr="00B10E7E">
        <w:rPr>
          <w:i/>
          <w:sz w:val="26"/>
          <w:szCs w:val="26"/>
        </w:rPr>
        <w:t>Di tuyền học ứng dụng</w:t>
      </w:r>
      <w:r w:rsidRPr="00B10E7E">
        <w:rPr>
          <w:sz w:val="26"/>
          <w:szCs w:val="26"/>
        </w:rPr>
        <w:t>, 98(1), tr. 10-16.</w:t>
      </w:r>
    </w:p>
    <w:p w14:paraId="5FAA41F8" w14:textId="77777777"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Bộ nông nghiệp &amp; PTNT (1996), </w:t>
      </w:r>
      <w:r w:rsidRPr="00B10E7E">
        <w:rPr>
          <w:i/>
          <w:sz w:val="26"/>
          <w:szCs w:val="26"/>
        </w:rPr>
        <w:t>Báo cáo tổng kết 5 năm (1992-1996) phát triển lúa lai,</w:t>
      </w:r>
      <w:r w:rsidRPr="00B10E7E">
        <w:rPr>
          <w:sz w:val="26"/>
          <w:szCs w:val="26"/>
        </w:rPr>
        <w:t xml:space="preserve"> Hà Nội.</w:t>
      </w:r>
    </w:p>
    <w:p w14:paraId="21B1A1E9" w14:textId="77777777" w:rsidR="00650D6A" w:rsidRPr="00B10E7E" w:rsidRDefault="00650D6A" w:rsidP="007B7FF5">
      <w:pPr>
        <w:numPr>
          <w:ilvl w:val="0"/>
          <w:numId w:val="2"/>
        </w:numPr>
        <w:spacing w:line="360" w:lineRule="auto"/>
        <w:ind w:left="993"/>
        <w:jc w:val="both"/>
        <w:rPr>
          <w:sz w:val="26"/>
          <w:szCs w:val="26"/>
        </w:rPr>
      </w:pPr>
      <w:r w:rsidRPr="00B10E7E">
        <w:rPr>
          <w:sz w:val="26"/>
          <w:szCs w:val="26"/>
        </w:rPr>
        <w:lastRenderedPageBreak/>
        <w:t xml:space="preserve">Nguyễn Hữu Đống, Đào Thanh Bằng, Lâm Quang Dụ, Phan Đức Trực (1997), </w:t>
      </w:r>
      <w:r w:rsidRPr="00B10E7E">
        <w:rPr>
          <w:i/>
          <w:sz w:val="26"/>
          <w:szCs w:val="26"/>
        </w:rPr>
        <w:t>Đột biến –</w:t>
      </w:r>
      <w:r w:rsidRPr="00B10E7E">
        <w:rPr>
          <w:sz w:val="26"/>
          <w:szCs w:val="26"/>
        </w:rPr>
        <w:t xml:space="preserve"> </w:t>
      </w:r>
      <w:r w:rsidRPr="00B10E7E">
        <w:rPr>
          <w:i/>
          <w:sz w:val="26"/>
          <w:szCs w:val="26"/>
        </w:rPr>
        <w:t>Cơ sở lý luận và ứng dụng,</w:t>
      </w:r>
      <w:r w:rsidRPr="00B10E7E">
        <w:rPr>
          <w:sz w:val="26"/>
          <w:szCs w:val="26"/>
        </w:rPr>
        <w:t xml:space="preserve"> Nhà xuất bản nông nghiệp, Viện khoa học kỹ thuật nông nghiệp Việt Nam, Hà Nội.</w:t>
      </w:r>
    </w:p>
    <w:p w14:paraId="369D20D1" w14:textId="77777777"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Nguyễn Thị Gấm (1996), </w:t>
      </w:r>
      <w:r w:rsidRPr="00B10E7E">
        <w:rPr>
          <w:i/>
          <w:sz w:val="26"/>
          <w:szCs w:val="26"/>
        </w:rPr>
        <w:t>Phát hiện và đánh giá một số dòng bất dục đực cảm ứng nhiệt</w:t>
      </w:r>
      <w:r w:rsidRPr="00B10E7E">
        <w:rPr>
          <w:sz w:val="26"/>
          <w:szCs w:val="26"/>
        </w:rPr>
        <w:t xml:space="preserve"> </w:t>
      </w:r>
      <w:r w:rsidRPr="00B10E7E">
        <w:rPr>
          <w:i/>
          <w:sz w:val="26"/>
          <w:szCs w:val="26"/>
        </w:rPr>
        <w:t>độ,</w:t>
      </w:r>
      <w:r w:rsidRPr="00B10E7E">
        <w:rPr>
          <w:sz w:val="26"/>
          <w:szCs w:val="26"/>
        </w:rPr>
        <w:t xml:space="preserve"> Luận văn thạc sĩ khoa học nông nghiệp, Viện khoa học kỹ thuật nông nghiệp Việt </w:t>
      </w:r>
      <w:smartTag w:uri="urn:schemas-microsoft-com:office:smarttags" w:element="country-region">
        <w:smartTag w:uri="urn:schemas-microsoft-com:office:smarttags" w:element="place">
          <w:r w:rsidRPr="00B10E7E">
            <w:rPr>
              <w:sz w:val="26"/>
              <w:szCs w:val="26"/>
            </w:rPr>
            <w:t>Nam</w:t>
          </w:r>
        </w:smartTag>
      </w:smartTag>
      <w:r w:rsidRPr="00B10E7E">
        <w:rPr>
          <w:sz w:val="26"/>
          <w:szCs w:val="26"/>
        </w:rPr>
        <w:t>, Hà Nội.</w:t>
      </w:r>
    </w:p>
    <w:p w14:paraId="4500BC1B" w14:textId="77777777" w:rsidR="00650D6A" w:rsidRPr="00B10E7E" w:rsidRDefault="00650D6A" w:rsidP="007B7FF5">
      <w:pPr>
        <w:spacing w:line="360" w:lineRule="auto"/>
        <w:ind w:left="993"/>
        <w:jc w:val="both"/>
        <w:rPr>
          <w:sz w:val="26"/>
          <w:szCs w:val="26"/>
        </w:rPr>
      </w:pPr>
      <w:r w:rsidRPr="00B10E7E">
        <w:rPr>
          <w:sz w:val="26"/>
          <w:szCs w:val="26"/>
        </w:rPr>
        <w:t>……….</w:t>
      </w:r>
    </w:p>
    <w:p w14:paraId="483D2AE7" w14:textId="77777777" w:rsidR="00650D6A" w:rsidRPr="00B10E7E" w:rsidRDefault="00650D6A" w:rsidP="007B7FF5">
      <w:pPr>
        <w:numPr>
          <w:ilvl w:val="0"/>
          <w:numId w:val="4"/>
        </w:numPr>
        <w:tabs>
          <w:tab w:val="left" w:pos="1080"/>
        </w:tabs>
        <w:spacing w:line="360" w:lineRule="auto"/>
        <w:ind w:left="993"/>
        <w:jc w:val="both"/>
        <w:rPr>
          <w:sz w:val="26"/>
          <w:szCs w:val="26"/>
        </w:rPr>
      </w:pPr>
      <w:r w:rsidRPr="00B10E7E">
        <w:rPr>
          <w:sz w:val="26"/>
          <w:szCs w:val="26"/>
        </w:rPr>
        <w:t xml:space="preserve">Võ Thị Kim Huệ (2000), </w:t>
      </w:r>
      <w:r w:rsidRPr="00B10E7E">
        <w:rPr>
          <w:i/>
          <w:sz w:val="26"/>
          <w:szCs w:val="26"/>
        </w:rPr>
        <w:t>Nghiên cứu chẩn đoán và điều trị bệnh…,</w:t>
      </w:r>
      <w:r w:rsidRPr="00B10E7E">
        <w:rPr>
          <w:sz w:val="26"/>
          <w:szCs w:val="26"/>
        </w:rPr>
        <w:t xml:space="preserve"> Luận án Tiến sĩ y khoa, Trường đại học y Hà Nội, Hà Nội.</w:t>
      </w:r>
    </w:p>
    <w:p w14:paraId="6DA3CA9D" w14:textId="77777777" w:rsidR="007B7FF5" w:rsidRDefault="007B7FF5" w:rsidP="00650D6A">
      <w:pPr>
        <w:spacing w:line="360" w:lineRule="auto"/>
        <w:ind w:left="360" w:firstLine="360"/>
        <w:rPr>
          <w:b/>
          <w:sz w:val="26"/>
          <w:szCs w:val="26"/>
        </w:rPr>
      </w:pPr>
    </w:p>
    <w:p w14:paraId="3FA0DC0D"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1926B1AC" w14:textId="77777777" w:rsidR="00650D6A" w:rsidRPr="00B10E7E" w:rsidRDefault="00650D6A" w:rsidP="00650D6A">
      <w:pPr>
        <w:numPr>
          <w:ilvl w:val="0"/>
          <w:numId w:val="3"/>
        </w:numPr>
        <w:spacing w:line="360" w:lineRule="auto"/>
        <w:ind w:left="1080"/>
        <w:jc w:val="both"/>
        <w:rPr>
          <w:sz w:val="26"/>
          <w:szCs w:val="26"/>
        </w:rPr>
      </w:pPr>
      <w:smartTag w:uri="urn:schemas-microsoft-com:office:smarttags" w:element="City">
        <w:smartTag w:uri="urn:schemas-microsoft-com:office:smarttags" w:element="place">
          <w:r w:rsidRPr="00B10E7E">
            <w:rPr>
              <w:sz w:val="26"/>
              <w:szCs w:val="26"/>
            </w:rPr>
            <w:t>Anderson</w:t>
          </w:r>
        </w:smartTag>
      </w:smartTag>
      <w:r w:rsidRPr="00B10E7E">
        <w:rPr>
          <w:sz w:val="26"/>
          <w:szCs w:val="26"/>
        </w:rPr>
        <w:t xml:space="preserve"> J.E. (1985), The Relative Inefficiency of Quota, The Cheese Case, </w:t>
      </w:r>
      <w:r w:rsidRPr="00B10E7E">
        <w:rPr>
          <w:i/>
          <w:sz w:val="26"/>
          <w:szCs w:val="26"/>
        </w:rPr>
        <w:t>American</w:t>
      </w:r>
      <w:r w:rsidRPr="00B10E7E">
        <w:rPr>
          <w:sz w:val="26"/>
          <w:szCs w:val="26"/>
        </w:rPr>
        <w:t xml:space="preserve"> </w:t>
      </w:r>
      <w:r w:rsidRPr="00B10E7E">
        <w:rPr>
          <w:i/>
          <w:sz w:val="26"/>
          <w:szCs w:val="26"/>
        </w:rPr>
        <w:t>Economic Review</w:t>
      </w:r>
      <w:r w:rsidRPr="00B10E7E">
        <w:rPr>
          <w:sz w:val="26"/>
          <w:szCs w:val="26"/>
        </w:rPr>
        <w:t>, 75(1), pp. 178-90.</w:t>
      </w:r>
    </w:p>
    <w:p w14:paraId="7C7AC9E1"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Borkakati R. P.,Virmani S. S. (1997), Genetics of thermosensitive genic male sterility in Rice, </w:t>
      </w:r>
      <w:r w:rsidRPr="00B10E7E">
        <w:rPr>
          <w:i/>
          <w:sz w:val="26"/>
          <w:szCs w:val="26"/>
        </w:rPr>
        <w:t>Euphytica</w:t>
      </w:r>
      <w:r w:rsidRPr="00B10E7E">
        <w:rPr>
          <w:sz w:val="26"/>
          <w:szCs w:val="26"/>
        </w:rPr>
        <w:t xml:space="preserve"> 88, pp. 1-7.</w:t>
      </w:r>
    </w:p>
    <w:p w14:paraId="0D9FB800"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Boulding K.E. (1955), </w:t>
      </w:r>
      <w:r w:rsidRPr="00B10E7E">
        <w:rPr>
          <w:i/>
          <w:sz w:val="26"/>
          <w:szCs w:val="26"/>
        </w:rPr>
        <w:t>Economics Analysis</w:t>
      </w:r>
      <w:r w:rsidRPr="00B10E7E">
        <w:rPr>
          <w:sz w:val="26"/>
          <w:szCs w:val="26"/>
        </w:rPr>
        <w:t xml:space="preserve">, Hamish Hamilton, </w:t>
      </w:r>
      <w:smartTag w:uri="urn:schemas-microsoft-com:office:smarttags" w:element="City">
        <w:smartTag w:uri="urn:schemas-microsoft-com:office:smarttags" w:element="place">
          <w:r w:rsidRPr="00B10E7E">
            <w:rPr>
              <w:sz w:val="26"/>
              <w:szCs w:val="26"/>
            </w:rPr>
            <w:t>London</w:t>
          </w:r>
        </w:smartTag>
      </w:smartTag>
      <w:r w:rsidRPr="00B10E7E">
        <w:rPr>
          <w:sz w:val="26"/>
          <w:szCs w:val="26"/>
        </w:rPr>
        <w:t>.</w:t>
      </w:r>
    </w:p>
    <w:p w14:paraId="436283D5"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Burton G. W. (1988), “Cytoplasmic male-sterility in pearl millet (penni-setum glaucum L.)”, </w:t>
      </w:r>
      <w:r w:rsidRPr="00B10E7E">
        <w:rPr>
          <w:i/>
          <w:sz w:val="26"/>
          <w:szCs w:val="26"/>
        </w:rPr>
        <w:t>Agronomic Journal</w:t>
      </w:r>
      <w:r w:rsidRPr="00B10E7E">
        <w:rPr>
          <w:sz w:val="26"/>
          <w:szCs w:val="26"/>
        </w:rPr>
        <w:t xml:space="preserve"> 50, pp. 230-231.</w:t>
      </w:r>
    </w:p>
    <w:p w14:paraId="3568662F"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Central Statistical Oraganisation (1995), </w:t>
      </w:r>
      <w:r w:rsidRPr="00B10E7E">
        <w:rPr>
          <w:i/>
          <w:sz w:val="26"/>
          <w:szCs w:val="26"/>
        </w:rPr>
        <w:t>Statistical Year Book</w:t>
      </w:r>
      <w:r w:rsidRPr="00B10E7E">
        <w:rPr>
          <w:sz w:val="26"/>
          <w:szCs w:val="26"/>
        </w:rPr>
        <w:t xml:space="preserve">, </w:t>
      </w:r>
      <w:smartTag w:uri="urn:schemas-microsoft-com:office:smarttags" w:element="City">
        <w:smartTag w:uri="urn:schemas-microsoft-com:office:smarttags" w:element="place">
          <w:r w:rsidRPr="00B10E7E">
            <w:rPr>
              <w:sz w:val="26"/>
              <w:szCs w:val="26"/>
            </w:rPr>
            <w:t>Beijing</w:t>
          </w:r>
        </w:smartTag>
      </w:smartTag>
      <w:r w:rsidRPr="00B10E7E">
        <w:rPr>
          <w:sz w:val="26"/>
          <w:szCs w:val="26"/>
        </w:rPr>
        <w:t>.</w:t>
      </w:r>
    </w:p>
    <w:p w14:paraId="0124F0D2"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FAO (1971), </w:t>
      </w:r>
      <w:r w:rsidRPr="00B10E7E">
        <w:rPr>
          <w:i/>
          <w:sz w:val="26"/>
          <w:szCs w:val="26"/>
        </w:rPr>
        <w:t>Agricultural Commodity Projections (1970-1980)</w:t>
      </w:r>
      <w:r w:rsidRPr="00B10E7E">
        <w:rPr>
          <w:sz w:val="26"/>
          <w:szCs w:val="26"/>
        </w:rPr>
        <w:t xml:space="preserve">, Vol. II. </w:t>
      </w:r>
      <w:smartTag w:uri="urn:schemas-microsoft-com:office:smarttags" w:element="City">
        <w:smartTag w:uri="urn:schemas-microsoft-com:office:smarttags" w:element="place">
          <w:r w:rsidRPr="00B10E7E">
            <w:rPr>
              <w:sz w:val="26"/>
              <w:szCs w:val="26"/>
            </w:rPr>
            <w:t>Rome</w:t>
          </w:r>
        </w:smartTag>
      </w:smartTag>
      <w:r w:rsidRPr="00B10E7E">
        <w:rPr>
          <w:sz w:val="26"/>
          <w:szCs w:val="26"/>
        </w:rPr>
        <w:t>.</w:t>
      </w:r>
    </w:p>
    <w:p w14:paraId="0137504E" w14:textId="77777777" w:rsidR="00650D6A" w:rsidRPr="00B10E7E" w:rsidRDefault="00650D6A" w:rsidP="00650D6A">
      <w:pPr>
        <w:numPr>
          <w:ilvl w:val="0"/>
          <w:numId w:val="3"/>
        </w:numPr>
        <w:spacing w:line="360" w:lineRule="auto"/>
        <w:ind w:left="1080"/>
        <w:jc w:val="both"/>
        <w:rPr>
          <w:sz w:val="26"/>
          <w:szCs w:val="26"/>
        </w:rPr>
      </w:pPr>
      <w:smartTag w:uri="urn:schemas-microsoft-com:office:smarttags" w:element="PlaceType">
        <w:r w:rsidRPr="00B10E7E">
          <w:rPr>
            <w:sz w:val="26"/>
            <w:szCs w:val="26"/>
          </w:rPr>
          <w:t>Institute</w:t>
        </w:r>
      </w:smartTag>
      <w:r w:rsidRPr="00B10E7E">
        <w:rPr>
          <w:sz w:val="26"/>
          <w:szCs w:val="26"/>
        </w:rPr>
        <w:t xml:space="preserve"> of </w:t>
      </w:r>
      <w:smartTag w:uri="urn:schemas-microsoft-com:office:smarttags" w:element="PlaceName">
        <w:r w:rsidRPr="00B10E7E">
          <w:rPr>
            <w:sz w:val="26"/>
            <w:szCs w:val="26"/>
          </w:rPr>
          <w:t>Economics</w:t>
        </w:r>
      </w:smartTag>
      <w:r w:rsidRPr="00B10E7E">
        <w:rPr>
          <w:sz w:val="26"/>
          <w:szCs w:val="26"/>
        </w:rPr>
        <w:t xml:space="preserve"> (1988), </w:t>
      </w:r>
      <w:r w:rsidRPr="00B10E7E">
        <w:rPr>
          <w:i/>
          <w:sz w:val="26"/>
          <w:szCs w:val="26"/>
        </w:rPr>
        <w:t>Analysis of Expenditure Pattern of Urban Households in</w:t>
      </w:r>
      <w:r w:rsidRPr="00B10E7E">
        <w:rPr>
          <w:sz w:val="26"/>
          <w:szCs w:val="26"/>
        </w:rPr>
        <w:t xml:space="preserve"> </w:t>
      </w:r>
      <w:r w:rsidRPr="00B10E7E">
        <w:rPr>
          <w:i/>
          <w:sz w:val="26"/>
          <w:szCs w:val="26"/>
        </w:rPr>
        <w:t>Vietnam,</w:t>
      </w:r>
      <w:r w:rsidRPr="00B10E7E">
        <w:rPr>
          <w:sz w:val="26"/>
          <w:szCs w:val="26"/>
        </w:rPr>
        <w:t xml:space="preserve"> Departement pf Economics, Economic Research Report, </w:t>
      </w:r>
      <w:smartTag w:uri="urn:schemas-microsoft-com:office:smarttags" w:element="place">
        <w:smartTag w:uri="urn:schemas-microsoft-com:office:smarttags" w:element="City">
          <w:r w:rsidRPr="00B10E7E">
            <w:rPr>
              <w:sz w:val="26"/>
              <w:szCs w:val="26"/>
            </w:rPr>
            <w:t>Hanoi</w:t>
          </w:r>
        </w:smartTag>
      </w:smartTag>
      <w:r w:rsidRPr="00B10E7E">
        <w:rPr>
          <w:sz w:val="26"/>
          <w:szCs w:val="26"/>
        </w:rPr>
        <w:t>.</w:t>
      </w:r>
    </w:p>
    <w:p w14:paraId="421073AA" w14:textId="77777777" w:rsidR="007E7FF7" w:rsidRDefault="007E7FF7">
      <w:pPr>
        <w:spacing w:after="200" w:line="276" w:lineRule="auto"/>
        <w:rPr>
          <w:sz w:val="26"/>
          <w:szCs w:val="26"/>
        </w:rPr>
      </w:pPr>
      <w:r>
        <w:rPr>
          <w:sz w:val="26"/>
          <w:szCs w:val="26"/>
        </w:rPr>
        <w:br w:type="page"/>
      </w:r>
    </w:p>
    <w:p w14:paraId="0C320FFF"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779C5C96" w14:textId="77777777" w:rsidR="00BB2B2A" w:rsidRPr="007E7FF7" w:rsidRDefault="00650D6A" w:rsidP="0064189C">
      <w:pPr>
        <w:pStyle w:val="Nidungvnbn"/>
        <w:rPr>
          <w:b/>
        </w:rPr>
      </w:pPr>
      <w:r w:rsidRPr="00B10E7E">
        <w:t xml:space="preserve">Phần này bao gồm những nội dung cần thiết nhằm minh họa hoặc hỗ trợ cho nội dung luận văn như số liệu, biểu mẫu, tranh ảnh. . . . nếu sử dụng những câu trả lời cho một </w:t>
      </w:r>
      <w:r w:rsidRPr="00B10E7E">
        <w:rPr>
          <w:i/>
        </w:rPr>
        <w:t>bảng câu hỏi thì bảng câu hỏi mẫu này phải được đưa vào phần Phụ lục ở dạng nguyên bản</w:t>
      </w:r>
      <w:r w:rsidRPr="00B10E7E">
        <w:t xml:space="preserve"> đã dùng để điều tra, thăm dò ý kiến; </w:t>
      </w:r>
      <w:r w:rsidRPr="00B10E7E">
        <w:rPr>
          <w:b/>
        </w:rPr>
        <w:t>không được tóm tắt hoặc sửa đổi</w:t>
      </w:r>
      <w:r w:rsidRPr="00B10E7E">
        <w:t>. Các tính toán mẫu trình bày tóm tắt trong các biểu mẫu cũng cần nêu trong Phụ lục của luận văn. Phụ lục không được dày hơn phần chính của luận văn</w:t>
      </w:r>
    </w:p>
    <w:sectPr w:rsidR="00BB2B2A" w:rsidRPr="007E7FF7" w:rsidSect="00DB7595">
      <w:headerReference w:type="default" r:id="rId54"/>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ran Tin" w:date="2014-05-10T23:37:00Z" w:initials="TT">
    <w:p w14:paraId="58F84C3A" w14:textId="77777777" w:rsidR="007E7FF7" w:rsidRDefault="007E7FF7">
      <w:pPr>
        <w:pStyle w:val="CommentText"/>
      </w:pPr>
      <w:r>
        <w:rPr>
          <w:rStyle w:val="CommentReference"/>
        </w:rPr>
        <w:annotationRef/>
      </w:r>
      <w:r>
        <w:t>Normal, font size 14</w:t>
      </w:r>
    </w:p>
  </w:comment>
  <w:comment w:id="1" w:author="Tran Tin" w:date="2014-05-10T23:37:00Z" w:initials="TT">
    <w:p w14:paraId="4891433B" w14:textId="77777777" w:rsidR="007E7FF7" w:rsidRDefault="007E7FF7">
      <w:pPr>
        <w:pStyle w:val="CommentText"/>
      </w:pPr>
      <w:r>
        <w:rPr>
          <w:rStyle w:val="CommentReference"/>
        </w:rPr>
        <w:annotationRef/>
      </w:r>
      <w:r>
        <w:t>Bold, font size 14</w:t>
      </w:r>
    </w:p>
  </w:comment>
  <w:comment w:id="2" w:author="Tran Tin" w:date="2014-05-10T23:37:00Z" w:initials="TT">
    <w:p w14:paraId="07CD196F" w14:textId="77777777" w:rsidR="007E7FF7" w:rsidRDefault="007E7FF7">
      <w:pPr>
        <w:pStyle w:val="CommentText"/>
      </w:pPr>
      <w:r>
        <w:rPr>
          <w:rStyle w:val="CommentReference"/>
        </w:rPr>
        <w:annotationRef/>
      </w:r>
      <w:r>
        <w:t>Bold, font size 14</w:t>
      </w:r>
    </w:p>
  </w:comment>
  <w:comment w:id="3" w:author="Cao Phi Phụng" w:date="2014-12-08T08:50:00Z" w:initials="CPP">
    <w:p w14:paraId="6255797C" w14:textId="77777777" w:rsidR="00D34D21" w:rsidRDefault="00D34D21">
      <w:pPr>
        <w:pStyle w:val="CommentText"/>
      </w:pPr>
      <w:r>
        <w:rPr>
          <w:rStyle w:val="CommentReference"/>
        </w:rPr>
        <w:annotationRef/>
      </w:r>
      <w:r>
        <w:t>Bold, font size 16, ghi rõ</w:t>
      </w:r>
      <w:r w:rsidR="00E766EA">
        <w:t xml:space="preserve"> loại báo cáo (bài tập lớn hoặc đồ án cuối kì) và</w:t>
      </w:r>
      <w:r>
        <w:t xml:space="preserve"> tên </w:t>
      </w:r>
      <w:r w:rsidR="00E766EA">
        <w:t xml:space="preserve">đầy đủ </w:t>
      </w:r>
      <w:r>
        <w:t>môn học?</w:t>
      </w:r>
    </w:p>
  </w:comment>
  <w:comment w:id="4" w:author="Cao Phi Phụng" w:date="2014-12-08T08:50:00Z" w:initials="CPP">
    <w:p w14:paraId="042272CD" w14:textId="77777777" w:rsidR="00D34D21" w:rsidRDefault="00D34D21">
      <w:pPr>
        <w:pStyle w:val="CommentText"/>
      </w:pPr>
      <w:r>
        <w:rPr>
          <w:rStyle w:val="CommentReference"/>
        </w:rPr>
        <w:annotationRef/>
      </w:r>
      <w:r>
        <w:t>Bold, font size 24, chỉ ghi đầy đủ tên của đề tài</w:t>
      </w:r>
    </w:p>
  </w:comment>
  <w:comment w:id="5" w:author="Tran Tin" w:date="2014-05-10T23:58:00Z" w:initials="TT">
    <w:p w14:paraId="389AD367" w14:textId="77777777" w:rsidR="00650D6A" w:rsidRDefault="00650D6A">
      <w:pPr>
        <w:pStyle w:val="CommentText"/>
      </w:pPr>
      <w:r>
        <w:rPr>
          <w:rStyle w:val="CommentReference"/>
        </w:rPr>
        <w:annotationRef/>
      </w:r>
      <w:r>
        <w:t>Tên thầy cô hướng dẫn</w:t>
      </w:r>
    </w:p>
  </w:comment>
  <w:comment w:id="6" w:author="Tran Tin" w:date="2014-05-12T20:07:00Z" w:initials="TT">
    <w:p w14:paraId="26ACE159" w14:textId="77777777" w:rsidR="00CA1C39" w:rsidRDefault="00CA1C39">
      <w:pPr>
        <w:pStyle w:val="CommentText"/>
      </w:pPr>
      <w:r>
        <w:rPr>
          <w:rStyle w:val="CommentReference"/>
        </w:rPr>
        <w:annotationRef/>
      </w:r>
      <w:r>
        <w:t>Bold, font 14</w:t>
      </w:r>
    </w:p>
  </w:comment>
  <w:comment w:id="7" w:author="Tran Tin" w:date="2014-05-12T20:43:00Z" w:initials="TT">
    <w:p w14:paraId="514DDF62" w14:textId="77777777" w:rsidR="00DB7595" w:rsidRDefault="00DB7595">
      <w:pPr>
        <w:pStyle w:val="CommentText"/>
      </w:pPr>
      <w:r>
        <w:rPr>
          <w:rStyle w:val="CommentReference"/>
        </w:rPr>
        <w:annotationRef/>
      </w:r>
      <w:r>
        <w:t>Đây là trang bìa, in trên bìa cứng màu xanh dương không hoa văn khi nộp.</w:t>
      </w:r>
    </w:p>
  </w:comment>
  <w:comment w:id="8" w:author="Tran Tin" w:date="2014-05-12T20:43:00Z" w:initials="TT">
    <w:p w14:paraId="337F9A74" w14:textId="77777777" w:rsidR="00DB7595" w:rsidRDefault="00DB7595">
      <w:pPr>
        <w:pStyle w:val="CommentText"/>
      </w:pPr>
      <w:r>
        <w:rPr>
          <w:rStyle w:val="CommentReference"/>
        </w:rPr>
        <w:annotationRef/>
      </w:r>
      <w:r>
        <w:t>Bìa phụ, in giấy thường</w:t>
      </w:r>
    </w:p>
  </w:comment>
  <w:comment w:id="10" w:author="Tran Tin" w:date="2014-05-11T10:51:00Z" w:initials="TT">
    <w:p w14:paraId="4155248A" w14:textId="77777777" w:rsidR="00291721" w:rsidRDefault="00291721">
      <w:pPr>
        <w:pStyle w:val="CommentText"/>
      </w:pPr>
      <w:r>
        <w:rPr>
          <w:rStyle w:val="CommentReference"/>
        </w:rPr>
        <w:annotationRef/>
      </w:r>
      <w:r>
        <w:t>Bold, font size 16</w:t>
      </w:r>
    </w:p>
  </w:comment>
  <w:comment w:id="11" w:author="Tran Tin" w:date="2014-05-12T20:58:00Z" w:initials="TT">
    <w:p w14:paraId="7A679826" w14:textId="77777777" w:rsidR="00B118C8" w:rsidRPr="00DC2276" w:rsidRDefault="00B118C8">
      <w:pPr>
        <w:pStyle w:val="CommentText"/>
        <w:rPr>
          <w:lang w:val="fr-FR"/>
        </w:rPr>
      </w:pPr>
      <w:r>
        <w:rPr>
          <w:rStyle w:val="CommentReference"/>
        </w:rPr>
        <w:annotationRef/>
      </w:r>
      <w:r w:rsidRPr="00DC2276">
        <w:rPr>
          <w:lang w:val="fr-FR"/>
        </w:rPr>
        <w:t>Nếu là 2 sinh viên</w:t>
      </w:r>
    </w:p>
  </w:comment>
  <w:comment w:id="12" w:author="Tran Tin" w:date="2014-05-10T22:56:00Z" w:initials="TT">
    <w:p w14:paraId="7344D7B9" w14:textId="77777777" w:rsidR="00BB2B2A" w:rsidRPr="00DC2276" w:rsidRDefault="00BB2B2A">
      <w:pPr>
        <w:pStyle w:val="CommentText"/>
        <w:rPr>
          <w:lang w:val="fr-FR"/>
        </w:rPr>
      </w:pPr>
      <w:r>
        <w:rPr>
          <w:rStyle w:val="CommentReference"/>
        </w:rPr>
        <w:annotationRef/>
      </w:r>
      <w:r w:rsidRPr="00DC2276">
        <w:rPr>
          <w:lang w:val="fr-FR"/>
        </w:rPr>
        <w:t>Tên sinh viên 1</w:t>
      </w:r>
    </w:p>
  </w:comment>
  <w:comment w:id="13" w:author="Tran Tin" w:date="2014-05-10T23:03:00Z" w:initials="TT">
    <w:p w14:paraId="3314C008" w14:textId="77777777" w:rsidR="00BB2B2A" w:rsidRPr="00DC2276" w:rsidRDefault="00BB2B2A">
      <w:pPr>
        <w:pStyle w:val="CommentText"/>
        <w:rPr>
          <w:lang w:val="fr-FR"/>
        </w:rPr>
      </w:pPr>
      <w:r>
        <w:rPr>
          <w:rStyle w:val="CommentReference"/>
        </w:rPr>
        <w:annotationRef/>
      </w:r>
      <w:r w:rsidRPr="00DC2276">
        <w:rPr>
          <w:lang w:val="fr-FR"/>
        </w:rPr>
        <w:t>Tên sinh viên 2</w:t>
      </w:r>
    </w:p>
  </w:comment>
  <w:comment w:id="17" w:author="Tran Tin" w:date="2014-05-11T10:22:00Z" w:initials="TT">
    <w:p w14:paraId="3E17B512" w14:textId="77777777" w:rsidR="00C75086" w:rsidRPr="00DC2276" w:rsidRDefault="00C75086">
      <w:pPr>
        <w:pStyle w:val="CommentText"/>
        <w:rPr>
          <w:lang w:val="fr-FR"/>
        </w:rPr>
      </w:pPr>
      <w:r>
        <w:rPr>
          <w:rStyle w:val="CommentReference"/>
        </w:rPr>
        <w:annotationRef/>
      </w:r>
      <w:r w:rsidR="008E6453" w:rsidRPr="00DC2276">
        <w:rPr>
          <w:lang w:val="fr-FR"/>
        </w:rPr>
        <w:t>Chứa các tiểu mục và số trang</w:t>
      </w:r>
    </w:p>
  </w:comment>
  <w:comment w:id="18" w:author="Tran Tin" w:date="2014-05-11T10:21:00Z" w:initials="TT">
    <w:p w14:paraId="2E8A35ED" w14:textId="77777777" w:rsidR="00C75086" w:rsidRPr="00DC2276" w:rsidRDefault="00C75086">
      <w:pPr>
        <w:pStyle w:val="CommentText"/>
        <w:rPr>
          <w:lang w:val="fr-FR"/>
        </w:rPr>
      </w:pPr>
      <w:r>
        <w:rPr>
          <w:rStyle w:val="CommentReference"/>
        </w:rPr>
        <w:annotationRef/>
      </w:r>
      <w:r w:rsidRPr="00DC2276">
        <w:rPr>
          <w:sz w:val="26"/>
          <w:szCs w:val="26"/>
          <w:lang w:val="fr-FR"/>
        </w:rPr>
        <w:t>Khi cần update thì chọn Update field \ Update entire table, ta sẽ có mục lục mới.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F84C3A" w15:done="0"/>
  <w15:commentEx w15:paraId="4891433B" w15:done="0"/>
  <w15:commentEx w15:paraId="07CD196F" w15:done="0"/>
  <w15:commentEx w15:paraId="6255797C" w15:done="0"/>
  <w15:commentEx w15:paraId="042272CD" w15:done="0"/>
  <w15:commentEx w15:paraId="389AD367" w15:done="0"/>
  <w15:commentEx w15:paraId="26ACE159" w15:done="0"/>
  <w15:commentEx w15:paraId="514DDF62" w15:done="0"/>
  <w15:commentEx w15:paraId="337F9A74" w15:done="0"/>
  <w15:commentEx w15:paraId="4155248A" w15:done="0"/>
  <w15:commentEx w15:paraId="7A679826" w15:done="0"/>
  <w15:commentEx w15:paraId="7344D7B9" w15:done="0"/>
  <w15:commentEx w15:paraId="3314C008" w15:done="0"/>
  <w15:commentEx w15:paraId="3E17B512" w15:done="0"/>
  <w15:commentEx w15:paraId="2E8A35E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F84C3A" w16cid:durableId="270D1370"/>
  <w16cid:commentId w16cid:paraId="4891433B" w16cid:durableId="270D1371"/>
  <w16cid:commentId w16cid:paraId="07CD196F" w16cid:durableId="270D1372"/>
  <w16cid:commentId w16cid:paraId="6255797C" w16cid:durableId="270D1373"/>
  <w16cid:commentId w16cid:paraId="042272CD" w16cid:durableId="270D1374"/>
  <w16cid:commentId w16cid:paraId="389AD367" w16cid:durableId="270D1375"/>
  <w16cid:commentId w16cid:paraId="26ACE159" w16cid:durableId="270D1376"/>
  <w16cid:commentId w16cid:paraId="514DDF62" w16cid:durableId="270D1377"/>
  <w16cid:commentId w16cid:paraId="337F9A74" w16cid:durableId="270D1378"/>
  <w16cid:commentId w16cid:paraId="4155248A" w16cid:durableId="270D1379"/>
  <w16cid:commentId w16cid:paraId="7A679826" w16cid:durableId="270D137A"/>
  <w16cid:commentId w16cid:paraId="7344D7B9" w16cid:durableId="270D137B"/>
  <w16cid:commentId w16cid:paraId="3314C008" w16cid:durableId="270D137C"/>
  <w16cid:commentId w16cid:paraId="3E17B512" w16cid:durableId="270D137D"/>
  <w16cid:commentId w16cid:paraId="2E8A35ED" w16cid:durableId="270D13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89693" w14:textId="77777777" w:rsidR="008E6527" w:rsidRDefault="008E6527" w:rsidP="00453AB1">
      <w:r>
        <w:separator/>
      </w:r>
    </w:p>
  </w:endnote>
  <w:endnote w:type="continuationSeparator" w:id="0">
    <w:p w14:paraId="3B91C8A3" w14:textId="77777777" w:rsidR="008E6527" w:rsidRDefault="008E6527"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31FD4" w14:textId="77777777" w:rsidR="008E6527" w:rsidRDefault="008E6527" w:rsidP="00453AB1">
      <w:r>
        <w:separator/>
      </w:r>
    </w:p>
  </w:footnote>
  <w:footnote w:type="continuationSeparator" w:id="0">
    <w:p w14:paraId="6E30F88B" w14:textId="77777777" w:rsidR="008E6527" w:rsidRDefault="008E6527"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B062D" w14:textId="77777777" w:rsidR="00B118C8" w:rsidRDefault="00B118C8">
    <w:pPr>
      <w:pStyle w:val="Header"/>
      <w:jc w:val="center"/>
    </w:pPr>
  </w:p>
  <w:p w14:paraId="0298F2D9"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33DAFF45"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737FD447"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2E1C478F"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0DF21005"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4092CC9"/>
    <w:multiLevelType w:val="hybridMultilevel"/>
    <w:tmpl w:val="10A298D0"/>
    <w:lvl w:ilvl="0" w:tplc="5D96BDB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104865"/>
    <w:multiLevelType w:val="hybridMultilevel"/>
    <w:tmpl w:val="B4547CBA"/>
    <w:lvl w:ilvl="0" w:tplc="77F80A0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8622F2"/>
    <w:multiLevelType w:val="multilevel"/>
    <w:tmpl w:val="B4C43EF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E27273"/>
    <w:multiLevelType w:val="hybridMultilevel"/>
    <w:tmpl w:val="D35287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5"/>
  </w:num>
  <w:num w:numId="3">
    <w:abstractNumId w:val="9"/>
  </w:num>
  <w:num w:numId="4">
    <w:abstractNumId w:val="13"/>
  </w:num>
  <w:num w:numId="5">
    <w:abstractNumId w:val="0"/>
  </w:num>
  <w:num w:numId="6">
    <w:abstractNumId w:val="3"/>
  </w:num>
  <w:num w:numId="7">
    <w:abstractNumId w:val="7"/>
  </w:num>
  <w:num w:numId="8">
    <w:abstractNumId w:val="11"/>
  </w:num>
  <w:num w:numId="9">
    <w:abstractNumId w:val="2"/>
  </w:num>
  <w:num w:numId="10">
    <w:abstractNumId w:val="4"/>
  </w:num>
  <w:num w:numId="11">
    <w:abstractNumId w:val="12"/>
  </w:num>
  <w:num w:numId="12">
    <w:abstractNumId w:val="14"/>
  </w:num>
  <w:num w:numId="13">
    <w:abstractNumId w:val="10"/>
  </w:num>
  <w:num w:numId="14">
    <w:abstractNumId w:val="6"/>
  </w:num>
  <w:num w:numId="1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o Phi Phụng">
    <w15:presenceInfo w15:providerId="Windows Live" w15:userId="d7b789d8fbe1f4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1D1"/>
    <w:rsid w:val="00000FCE"/>
    <w:rsid w:val="0001122C"/>
    <w:rsid w:val="00024496"/>
    <w:rsid w:val="0009244F"/>
    <w:rsid w:val="00137133"/>
    <w:rsid w:val="00140AE5"/>
    <w:rsid w:val="001878AB"/>
    <w:rsid w:val="00190C6D"/>
    <w:rsid w:val="00191E61"/>
    <w:rsid w:val="001A190E"/>
    <w:rsid w:val="001F386A"/>
    <w:rsid w:val="001F72AC"/>
    <w:rsid w:val="00207DC2"/>
    <w:rsid w:val="00252F26"/>
    <w:rsid w:val="00291721"/>
    <w:rsid w:val="002D276B"/>
    <w:rsid w:val="002D4629"/>
    <w:rsid w:val="002D796D"/>
    <w:rsid w:val="002E0F0A"/>
    <w:rsid w:val="003218FF"/>
    <w:rsid w:val="00326601"/>
    <w:rsid w:val="003801D1"/>
    <w:rsid w:val="003A2EC1"/>
    <w:rsid w:val="003B4CF8"/>
    <w:rsid w:val="003D193F"/>
    <w:rsid w:val="003F770D"/>
    <w:rsid w:val="004337BA"/>
    <w:rsid w:val="00453AB1"/>
    <w:rsid w:val="004A7C39"/>
    <w:rsid w:val="004E3C16"/>
    <w:rsid w:val="004E69DC"/>
    <w:rsid w:val="005034A4"/>
    <w:rsid w:val="005378CC"/>
    <w:rsid w:val="00593511"/>
    <w:rsid w:val="00594A25"/>
    <w:rsid w:val="005D5C20"/>
    <w:rsid w:val="0064189C"/>
    <w:rsid w:val="00641905"/>
    <w:rsid w:val="00650D6A"/>
    <w:rsid w:val="00696121"/>
    <w:rsid w:val="006B6B30"/>
    <w:rsid w:val="006F57E9"/>
    <w:rsid w:val="00737340"/>
    <w:rsid w:val="00752E08"/>
    <w:rsid w:val="00762CAE"/>
    <w:rsid w:val="00791EED"/>
    <w:rsid w:val="00796D34"/>
    <w:rsid w:val="007B1A23"/>
    <w:rsid w:val="007B7FF5"/>
    <w:rsid w:val="007C1078"/>
    <w:rsid w:val="007D1552"/>
    <w:rsid w:val="007E6AB9"/>
    <w:rsid w:val="007E7FF7"/>
    <w:rsid w:val="008331D2"/>
    <w:rsid w:val="00867C2D"/>
    <w:rsid w:val="00880D36"/>
    <w:rsid w:val="0088766C"/>
    <w:rsid w:val="008A01C1"/>
    <w:rsid w:val="008B2938"/>
    <w:rsid w:val="008D0EE9"/>
    <w:rsid w:val="008E6453"/>
    <w:rsid w:val="008E6527"/>
    <w:rsid w:val="00911A3A"/>
    <w:rsid w:val="009161FB"/>
    <w:rsid w:val="0093499E"/>
    <w:rsid w:val="00942B81"/>
    <w:rsid w:val="00A3660D"/>
    <w:rsid w:val="00A52BB5"/>
    <w:rsid w:val="00A65C19"/>
    <w:rsid w:val="00A863AA"/>
    <w:rsid w:val="00B118C8"/>
    <w:rsid w:val="00B35FE8"/>
    <w:rsid w:val="00B6151A"/>
    <w:rsid w:val="00B62922"/>
    <w:rsid w:val="00B8489D"/>
    <w:rsid w:val="00BB2B2A"/>
    <w:rsid w:val="00C10BBE"/>
    <w:rsid w:val="00C4294D"/>
    <w:rsid w:val="00C56904"/>
    <w:rsid w:val="00C70A1B"/>
    <w:rsid w:val="00C75086"/>
    <w:rsid w:val="00C9036D"/>
    <w:rsid w:val="00CA1C39"/>
    <w:rsid w:val="00CB6079"/>
    <w:rsid w:val="00CD13EC"/>
    <w:rsid w:val="00CE0EF0"/>
    <w:rsid w:val="00CE5555"/>
    <w:rsid w:val="00D317FF"/>
    <w:rsid w:val="00D34D21"/>
    <w:rsid w:val="00D5395A"/>
    <w:rsid w:val="00D617FD"/>
    <w:rsid w:val="00D7666C"/>
    <w:rsid w:val="00DB366F"/>
    <w:rsid w:val="00DB7595"/>
    <w:rsid w:val="00DC2276"/>
    <w:rsid w:val="00DC45F3"/>
    <w:rsid w:val="00DD74FD"/>
    <w:rsid w:val="00DF557C"/>
    <w:rsid w:val="00E02DA5"/>
    <w:rsid w:val="00E12504"/>
    <w:rsid w:val="00E3407F"/>
    <w:rsid w:val="00E43DA2"/>
    <w:rsid w:val="00E468C8"/>
    <w:rsid w:val="00E73E69"/>
    <w:rsid w:val="00E766EA"/>
    <w:rsid w:val="00EC1ACE"/>
    <w:rsid w:val="00F6183C"/>
    <w:rsid w:val="00F74215"/>
    <w:rsid w:val="00F937FD"/>
    <w:rsid w:val="00FA0719"/>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2185CAF6"/>
  <w15:docId w15:val="{AB8AB87A-E26C-4E71-8FC5-621795067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83725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39.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KHACH\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270</TotalTime>
  <Pages>30</Pages>
  <Words>2912</Words>
  <Characters>16605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TRẦN QUANG ĐÃNG</cp:lastModifiedBy>
  <cp:revision>19</cp:revision>
  <dcterms:created xsi:type="dcterms:W3CDTF">2022-11-02T09:04:00Z</dcterms:created>
  <dcterms:modified xsi:type="dcterms:W3CDTF">2022-11-02T14:26:00Z</dcterms:modified>
</cp:coreProperties>
</file>